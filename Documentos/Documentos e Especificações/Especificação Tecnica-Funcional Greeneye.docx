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9B6E" w14:textId="77777777" w:rsidR="00743C97" w:rsidRDefault="00743C97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6B319B0F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69166EF4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1CAB850C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7B1BE13E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779CF717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5BC01907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738CFC21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02B16EFC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6BFB69B9" w14:textId="7A6DAFFE" w:rsidR="00D528DA" w:rsidRDefault="00362299" w:rsidP="00362299">
      <w:pPr>
        <w:jc w:val="right"/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</w:pPr>
      <w:r w:rsidRPr="00362299"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 xml:space="preserve">ESPECIFICAÇÃO </w:t>
      </w:r>
      <w:r w:rsidR="00DE6498"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>técnica</w:t>
      </w:r>
      <w:r w:rsidR="001100F5"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 xml:space="preserve"> FUncional</w:t>
      </w:r>
    </w:p>
    <w:p w14:paraId="2713D68C" w14:textId="77777777" w:rsidR="00D528DA" w:rsidRDefault="00D528DA" w:rsidP="00362299">
      <w:pPr>
        <w:jc w:val="right"/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</w:pPr>
    </w:p>
    <w:p w14:paraId="3F1A7879" w14:textId="76B4CBA0" w:rsidR="00362299" w:rsidRPr="00362299" w:rsidRDefault="00775272" w:rsidP="00362299">
      <w:pPr>
        <w:jc w:val="right"/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</w:pPr>
      <w:r>
        <w:rPr>
          <w:rFonts w:ascii="Arial" w:hAnsi="Arial" w:cs="Arial"/>
          <w:b/>
          <w:caps/>
          <w:color w:val="004B8D"/>
          <w:sz w:val="52"/>
          <w:szCs w:val="52"/>
          <w:lang w:eastAsia="en-US"/>
        </w:rPr>
        <w:t>Greeneye</w:t>
      </w:r>
    </w:p>
    <w:p w14:paraId="758C9BF6" w14:textId="0DFED155" w:rsidR="00362299" w:rsidRPr="00362299" w:rsidRDefault="00775272" w:rsidP="00362299">
      <w:pPr>
        <w:jc w:val="right"/>
        <w:rPr>
          <w:rFonts w:ascii="Arial" w:hAnsi="Arial" w:cs="Arial"/>
          <w:b/>
          <w:bCs/>
          <w:color w:val="A7A9AC"/>
          <w:kern w:val="28"/>
          <w:sz w:val="48"/>
          <w:szCs w:val="48"/>
        </w:rPr>
      </w:pPr>
      <w:bookmarkStart w:id="0" w:name="_Toc227756323"/>
      <w:r>
        <w:rPr>
          <w:rFonts w:ascii="Arial" w:hAnsi="Arial" w:cs="Arial"/>
          <w:b/>
          <w:bCs/>
          <w:color w:val="A7A9AC"/>
          <w:kern w:val="28"/>
          <w:sz w:val="48"/>
          <w:szCs w:val="48"/>
        </w:rPr>
        <w:t>M</w:t>
      </w:r>
      <w:r w:rsidRPr="00775272">
        <w:rPr>
          <w:rFonts w:ascii="Arial" w:hAnsi="Arial" w:cs="Arial"/>
          <w:b/>
          <w:bCs/>
          <w:color w:val="A7A9AC"/>
          <w:kern w:val="28"/>
          <w:sz w:val="48"/>
          <w:szCs w:val="48"/>
        </w:rPr>
        <w:t xml:space="preserve">onitoramento de </w:t>
      </w:r>
      <w:bookmarkEnd w:id="0"/>
      <w:r w:rsidR="00CF15B1">
        <w:rPr>
          <w:rFonts w:ascii="Arial" w:hAnsi="Arial" w:cs="Arial"/>
          <w:b/>
          <w:bCs/>
          <w:color w:val="A7A9AC"/>
          <w:kern w:val="28"/>
          <w:sz w:val="48"/>
          <w:szCs w:val="48"/>
        </w:rPr>
        <w:t>H</w:t>
      </w:r>
      <w:r>
        <w:rPr>
          <w:rFonts w:ascii="Arial" w:hAnsi="Arial" w:cs="Arial"/>
          <w:b/>
          <w:bCs/>
          <w:color w:val="A7A9AC"/>
          <w:kern w:val="28"/>
          <w:sz w:val="48"/>
          <w:szCs w:val="48"/>
        </w:rPr>
        <w:t>ardware</w:t>
      </w:r>
    </w:p>
    <w:p w14:paraId="2E481CB0" w14:textId="77777777" w:rsidR="00362299" w:rsidRPr="00362299" w:rsidRDefault="00362299" w:rsidP="00362299">
      <w:pPr>
        <w:rPr>
          <w:rFonts w:ascii="Arial" w:hAnsi="Arial" w:cs="Arial"/>
          <w:b/>
          <w:caps/>
          <w:sz w:val="48"/>
          <w:szCs w:val="48"/>
          <w:lang w:eastAsia="en-US"/>
        </w:rPr>
      </w:pPr>
    </w:p>
    <w:p w14:paraId="1F814A35" w14:textId="77777777" w:rsidR="00362299" w:rsidRPr="00362299" w:rsidRDefault="00362299" w:rsidP="00362299">
      <w:pPr>
        <w:rPr>
          <w:rFonts w:ascii="Arial" w:hAnsi="Arial" w:cs="Arial"/>
          <w:b/>
          <w:caps/>
          <w:sz w:val="48"/>
          <w:szCs w:val="48"/>
          <w:lang w:eastAsia="en-US"/>
        </w:rPr>
      </w:pPr>
    </w:p>
    <w:p w14:paraId="3E08848F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67D2295B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048965DF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2615DF60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02724AB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68B66FD6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9ED5C07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61F058F9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5C923FE4" w14:textId="7A6553AB" w:rsidR="00362299" w:rsidRDefault="0066778C" w:rsidP="0066778C">
      <w:pPr>
        <w:tabs>
          <w:tab w:val="left" w:pos="5842"/>
        </w:tabs>
        <w:rPr>
          <w:rFonts w:ascii="Arial" w:hAnsi="Arial" w:cs="Arial"/>
          <w:b/>
          <w:caps/>
          <w:sz w:val="20"/>
          <w:szCs w:val="20"/>
          <w:lang w:eastAsia="en-US"/>
        </w:rPr>
      </w:pPr>
      <w:r>
        <w:rPr>
          <w:rFonts w:ascii="Arial" w:hAnsi="Arial" w:cs="Arial"/>
          <w:b/>
          <w:caps/>
          <w:sz w:val="20"/>
          <w:szCs w:val="20"/>
          <w:lang w:eastAsia="en-US"/>
        </w:rPr>
        <w:tab/>
      </w:r>
    </w:p>
    <w:p w14:paraId="71A9FC32" w14:textId="77777777" w:rsid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213CF95C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B37072E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491B317F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346C169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3C769EAE" w14:textId="77777777" w:rsidR="00362299" w:rsidRPr="00362299" w:rsidRDefault="00362299" w:rsidP="00362299">
      <w:pPr>
        <w:rPr>
          <w:rFonts w:ascii="Arial" w:hAnsi="Arial" w:cs="Arial"/>
          <w:b/>
          <w:caps/>
          <w:sz w:val="20"/>
          <w:szCs w:val="20"/>
          <w:lang w:eastAsia="en-US"/>
        </w:rPr>
      </w:pPr>
    </w:p>
    <w:p w14:paraId="2DB24244" w14:textId="77777777" w:rsidR="00362299" w:rsidRPr="00362299" w:rsidRDefault="00362299" w:rsidP="00362299">
      <w:pPr>
        <w:rPr>
          <w:rFonts w:ascii="Arial" w:hAnsi="Arial" w:cs="Arial"/>
          <w:b/>
          <w:caps/>
          <w:szCs w:val="22"/>
          <w:lang w:eastAsia="en-US"/>
        </w:rPr>
      </w:pPr>
    </w:p>
    <w:p w14:paraId="2AA5085D" w14:textId="77777777" w:rsidR="00362299" w:rsidRPr="00362299" w:rsidRDefault="00362299" w:rsidP="00362299">
      <w:pPr>
        <w:jc w:val="right"/>
        <w:rPr>
          <w:rFonts w:ascii="Arial" w:hAnsi="Arial" w:cs="Arial"/>
          <w:smallCaps/>
          <w:color w:val="000000"/>
          <w:szCs w:val="20"/>
        </w:rPr>
      </w:pPr>
      <w:r w:rsidRPr="00362299">
        <w:rPr>
          <w:rFonts w:ascii="Arial" w:hAnsi="Arial" w:cs="Arial"/>
          <w:smallCaps/>
          <w:color w:val="000000"/>
          <w:szCs w:val="20"/>
        </w:rPr>
        <w:t>&lt;</w:t>
      </w:r>
      <w:r w:rsidR="00C2161E">
        <w:rPr>
          <w:rFonts w:ascii="Arial" w:hAnsi="Arial" w:cs="Arial"/>
          <w:smallCaps/>
          <w:color w:val="0000FF"/>
          <w:szCs w:val="20"/>
        </w:rPr>
        <w:t>Nome do Líder</w:t>
      </w:r>
      <w:r w:rsidRPr="00362299">
        <w:rPr>
          <w:rFonts w:ascii="Arial" w:hAnsi="Arial" w:cs="Arial"/>
          <w:smallCaps/>
          <w:color w:val="0000FF"/>
          <w:szCs w:val="20"/>
        </w:rPr>
        <w:t xml:space="preserve"> d</w:t>
      </w:r>
      <w:r w:rsidR="00C2161E">
        <w:rPr>
          <w:rFonts w:ascii="Arial" w:hAnsi="Arial" w:cs="Arial"/>
          <w:smallCaps/>
          <w:color w:val="0000FF"/>
          <w:szCs w:val="20"/>
        </w:rPr>
        <w:t>o</w:t>
      </w:r>
      <w:r w:rsidRPr="00362299">
        <w:rPr>
          <w:rFonts w:ascii="Arial" w:hAnsi="Arial" w:cs="Arial"/>
          <w:smallCaps/>
          <w:color w:val="0000FF"/>
          <w:szCs w:val="20"/>
        </w:rPr>
        <w:t xml:space="preserve"> Projeto</w:t>
      </w:r>
      <w:r w:rsidRPr="00362299">
        <w:rPr>
          <w:rFonts w:ascii="Arial" w:hAnsi="Arial" w:cs="Arial"/>
          <w:smallCaps/>
          <w:color w:val="000000"/>
          <w:szCs w:val="20"/>
        </w:rPr>
        <w:t>&gt;</w:t>
      </w:r>
    </w:p>
    <w:p w14:paraId="183EB393" w14:textId="77777777" w:rsidR="00362299" w:rsidRPr="00362299" w:rsidRDefault="00C2161E" w:rsidP="00362299">
      <w:pPr>
        <w:jc w:val="right"/>
        <w:rPr>
          <w:rFonts w:ascii="Arial" w:hAnsi="Arial" w:cs="Arial"/>
          <w:smallCaps/>
        </w:rPr>
      </w:pPr>
      <w:r>
        <w:rPr>
          <w:rFonts w:ascii="Arial" w:hAnsi="Arial" w:cs="Arial"/>
          <w:smallCaps/>
        </w:rPr>
        <w:t>Líder</w:t>
      </w:r>
      <w:r w:rsidR="00362299" w:rsidRPr="00362299">
        <w:rPr>
          <w:rFonts w:ascii="Arial" w:hAnsi="Arial" w:cs="Arial"/>
          <w:smallCaps/>
        </w:rPr>
        <w:t xml:space="preserve"> d</w:t>
      </w:r>
      <w:r>
        <w:rPr>
          <w:rFonts w:ascii="Arial" w:hAnsi="Arial" w:cs="Arial"/>
          <w:smallCaps/>
        </w:rPr>
        <w:t>o</w:t>
      </w:r>
      <w:r w:rsidR="00362299" w:rsidRPr="00362299">
        <w:rPr>
          <w:rFonts w:ascii="Arial" w:hAnsi="Arial" w:cs="Arial"/>
          <w:smallCaps/>
        </w:rPr>
        <w:t xml:space="preserve"> Projeto</w:t>
      </w:r>
    </w:p>
    <w:p w14:paraId="387BD56F" w14:textId="24F587BE" w:rsidR="00362299" w:rsidRPr="00362299" w:rsidRDefault="00362299" w:rsidP="00362299">
      <w:pPr>
        <w:spacing w:after="100" w:afterAutospacing="1"/>
        <w:jc w:val="right"/>
        <w:rPr>
          <w:rFonts w:ascii="Arial" w:hAnsi="Arial" w:cs="Arial"/>
          <w:b/>
          <w:bCs/>
          <w:smallCaps/>
          <w:sz w:val="28"/>
          <w:szCs w:val="28"/>
        </w:rPr>
      </w:pPr>
      <w:r w:rsidRPr="00362299">
        <w:rPr>
          <w:rFonts w:ascii="Arial" w:hAnsi="Arial" w:cs="Arial"/>
          <w:smallCaps/>
        </w:rPr>
        <w:t>&lt;</w:t>
      </w:r>
      <w:r w:rsidRPr="00362299">
        <w:rPr>
          <w:rFonts w:ascii="Arial" w:hAnsi="Arial" w:cs="Arial"/>
          <w:smallCaps/>
          <w:color w:val="0000FF"/>
        </w:rPr>
        <w:t>+55-DDD-#telefone</w:t>
      </w:r>
      <w:r w:rsidRPr="00362299">
        <w:rPr>
          <w:rFonts w:ascii="Arial" w:hAnsi="Arial" w:cs="Arial"/>
          <w:smallCaps/>
        </w:rPr>
        <w:t>&gt;</w:t>
      </w:r>
      <w:r w:rsidRPr="00362299">
        <w:rPr>
          <w:rFonts w:ascii="Arial" w:hAnsi="Arial" w:cs="Arial"/>
          <w:smallCaps/>
        </w:rPr>
        <w:br/>
        <w:t>&lt;</w:t>
      </w:r>
      <w:r w:rsidRPr="00362299">
        <w:rPr>
          <w:rFonts w:ascii="Arial" w:hAnsi="Arial" w:cs="Arial"/>
          <w:smallCaps/>
          <w:color w:val="0000FF"/>
        </w:rPr>
        <w:t>email@</w:t>
      </w:r>
      <w:r w:rsidR="0066778C">
        <w:rPr>
          <w:rFonts w:ascii="Arial" w:hAnsi="Arial" w:cs="Arial"/>
          <w:smallCaps/>
          <w:color w:val="0000FF"/>
        </w:rPr>
        <w:t>sptech</w:t>
      </w:r>
      <w:r w:rsidRPr="00362299">
        <w:rPr>
          <w:rFonts w:ascii="Arial" w:hAnsi="Arial" w:cs="Arial"/>
          <w:smallCaps/>
          <w:color w:val="0000FF"/>
        </w:rPr>
        <w:t>.</w:t>
      </w:r>
      <w:r w:rsidR="0066778C">
        <w:rPr>
          <w:rFonts w:ascii="Arial" w:hAnsi="Arial" w:cs="Arial"/>
          <w:smallCaps/>
          <w:color w:val="0000FF"/>
        </w:rPr>
        <w:t>school</w:t>
      </w:r>
      <w:r w:rsidRPr="00362299">
        <w:rPr>
          <w:rFonts w:ascii="Arial" w:hAnsi="Arial" w:cs="Arial"/>
          <w:smallCaps/>
        </w:rPr>
        <w:t>&gt;</w:t>
      </w:r>
    </w:p>
    <w:p w14:paraId="01B7E4A9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06CBD900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555091EB" w14:textId="77777777" w:rsidR="00362299" w:rsidRDefault="00362299" w:rsidP="00666860">
      <w:pPr>
        <w:spacing w:after="100" w:afterAutospacing="1"/>
        <w:jc w:val="center"/>
        <w:rPr>
          <w:rFonts w:ascii="Arial" w:hAnsi="Arial"/>
          <w:b/>
          <w:bCs/>
          <w:smallCaps/>
          <w:sz w:val="28"/>
          <w:szCs w:val="28"/>
        </w:rPr>
      </w:pPr>
    </w:p>
    <w:p w14:paraId="0EFAC8B2" w14:textId="77777777" w:rsidR="003A6762" w:rsidRPr="00362299" w:rsidRDefault="00D528DA" w:rsidP="00666860">
      <w:pPr>
        <w:spacing w:after="100" w:afterAutospacing="1"/>
        <w:jc w:val="center"/>
        <w:rPr>
          <w:rFonts w:ascii="Arial" w:hAnsi="Arial"/>
          <w:b/>
          <w:bCs/>
          <w:smallCaps/>
          <w:color w:val="004B8D"/>
          <w:sz w:val="28"/>
          <w:szCs w:val="28"/>
        </w:rPr>
      </w:pPr>
      <w:r>
        <w:rPr>
          <w:rFonts w:ascii="Arial" w:hAnsi="Arial"/>
          <w:b/>
          <w:bCs/>
          <w:smallCaps/>
          <w:color w:val="004B8D"/>
          <w:sz w:val="28"/>
          <w:szCs w:val="28"/>
        </w:rPr>
        <w:t>Í</w:t>
      </w:r>
      <w:r w:rsidR="00666860" w:rsidRPr="00362299">
        <w:rPr>
          <w:rFonts w:ascii="Arial" w:hAnsi="Arial"/>
          <w:b/>
          <w:bCs/>
          <w:smallCaps/>
          <w:color w:val="004B8D"/>
          <w:sz w:val="28"/>
          <w:szCs w:val="28"/>
        </w:rPr>
        <w:t>NDICE</w:t>
      </w:r>
    </w:p>
    <w:p w14:paraId="45F2012C" w14:textId="77777777" w:rsidR="00C90635" w:rsidRDefault="00C90635" w:rsidP="001D7D29">
      <w:pPr>
        <w:spacing w:after="100" w:afterAutospacing="1"/>
        <w:jc w:val="both"/>
        <w:rPr>
          <w:rFonts w:ascii="Arial" w:hAnsi="Arial"/>
          <w:bCs/>
          <w:smallCaps/>
          <w:color w:val="000000"/>
          <w:sz w:val="20"/>
          <w:szCs w:val="20"/>
        </w:rPr>
      </w:pPr>
    </w:p>
    <w:p w14:paraId="7023CAC6" w14:textId="77777777" w:rsidR="00E95413" w:rsidRPr="00F0574B" w:rsidRDefault="00E95413" w:rsidP="00E95413">
      <w:pPr>
        <w:spacing w:after="100" w:afterAutospacing="1"/>
        <w:jc w:val="both"/>
        <w:rPr>
          <w:rFonts w:ascii="Arial" w:hAnsi="Arial"/>
          <w:bCs/>
          <w:smallCaps/>
          <w:color w:val="000000"/>
          <w:sz w:val="20"/>
          <w:szCs w:val="20"/>
        </w:rPr>
      </w:pPr>
    </w:p>
    <w:p w14:paraId="19A56B58" w14:textId="429CF43E" w:rsidR="00551521" w:rsidRDefault="00C90635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F0574B">
        <w:rPr>
          <w:rFonts w:ascii="Arial" w:hAnsi="Arial"/>
          <w:smallCaps/>
          <w:szCs w:val="20"/>
          <w:u w:color="FFFFFF"/>
        </w:rPr>
        <w:fldChar w:fldCharType="begin"/>
      </w:r>
      <w:r w:rsidRPr="00F0574B">
        <w:rPr>
          <w:rFonts w:ascii="Arial" w:hAnsi="Arial"/>
          <w:smallCaps/>
          <w:szCs w:val="20"/>
          <w:u w:color="FFFFFF"/>
        </w:rPr>
        <w:instrText xml:space="preserve"> TOC \o "1-3" \h \z \u </w:instrText>
      </w:r>
      <w:r w:rsidRPr="00F0574B">
        <w:rPr>
          <w:rFonts w:ascii="Arial" w:hAnsi="Arial"/>
          <w:smallCaps/>
          <w:szCs w:val="20"/>
          <w:u w:color="FFFFFF"/>
        </w:rPr>
        <w:fldChar w:fldCharType="separate"/>
      </w:r>
      <w:hyperlink w:anchor="_Toc119062097" w:history="1">
        <w:r w:rsidR="00551521" w:rsidRPr="00F252C6">
          <w:rPr>
            <w:rStyle w:val="Hyperlink"/>
          </w:rPr>
          <w:t>1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Identificação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_Toc119062097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3</w:t>
        </w:r>
        <w:r w:rsidR="00551521">
          <w:rPr>
            <w:webHidden/>
          </w:rPr>
          <w:fldChar w:fldCharType="end"/>
        </w:r>
      </w:hyperlink>
    </w:p>
    <w:p w14:paraId="7A13C73D" w14:textId="3FB171EE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098" w:history="1">
        <w:r w:rsidR="00551521" w:rsidRPr="00F252C6">
          <w:rPr>
            <w:rStyle w:val="Hyperlink"/>
          </w:rPr>
          <w:t>2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Descrição Geral da Demanda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_Toc119062098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3</w:t>
        </w:r>
        <w:r w:rsidR="00551521">
          <w:rPr>
            <w:webHidden/>
          </w:rPr>
          <w:fldChar w:fldCharType="end"/>
        </w:r>
      </w:hyperlink>
    </w:p>
    <w:p w14:paraId="63CF6FCF" w14:textId="72619751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099" w:history="1">
        <w:r w:rsidR="00551521" w:rsidRPr="00F252C6">
          <w:rPr>
            <w:rStyle w:val="Hyperlink"/>
          </w:rPr>
          <w:t>3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Publico Alvo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_Toc119062099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3</w:t>
        </w:r>
        <w:r w:rsidR="00551521">
          <w:rPr>
            <w:webHidden/>
          </w:rPr>
          <w:fldChar w:fldCharType="end"/>
        </w:r>
      </w:hyperlink>
    </w:p>
    <w:p w14:paraId="280153C2" w14:textId="44EF6701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0" w:history="1">
        <w:r w:rsidR="00551521" w:rsidRPr="00F252C6">
          <w:rPr>
            <w:rStyle w:val="Hyperlink"/>
          </w:rPr>
          <w:t>4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requisitos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_Toc119062100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4</w:t>
        </w:r>
        <w:r w:rsidR="00551521">
          <w:rPr>
            <w:webHidden/>
          </w:rPr>
          <w:fldChar w:fldCharType="end"/>
        </w:r>
      </w:hyperlink>
    </w:p>
    <w:p w14:paraId="55F7011B" w14:textId="4AD16BE2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1" w:history="1">
        <w:r w:rsidR="00551521" w:rsidRPr="00F252C6">
          <w:rPr>
            <w:rStyle w:val="Hyperlink"/>
          </w:rPr>
          <w:t>5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Parecer Quanto a Viabilidade Técnica da Solução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_Toc119062101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7FF25B85" w14:textId="1944FBFC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2" w:history="1">
        <w:r w:rsidR="00551521" w:rsidRPr="00F252C6">
          <w:rPr>
            <w:rStyle w:val="Hyperlink"/>
          </w:rPr>
          <w:t>6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Descrição da Análise Técnica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_Toc119062102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0FAE010B" w14:textId="1596C2FE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3" w:history="1">
        <w:r w:rsidR="00551521" w:rsidRPr="00F252C6">
          <w:rPr>
            <w:rStyle w:val="Hyperlink"/>
          </w:rPr>
          <w:t>7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Arquitetura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_Toc119062103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216AC310" w14:textId="22550EE8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4" w:history="1">
        <w:r w:rsidR="00551521" w:rsidRPr="00F252C6">
          <w:rPr>
            <w:rStyle w:val="Hyperlink"/>
          </w:rPr>
          <w:t>7.1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Diagrama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_Toc119062104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17C9FBE8" w14:textId="5420CA2A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5" w:history="1">
        <w:r w:rsidR="00551521" w:rsidRPr="00F252C6">
          <w:rPr>
            <w:rStyle w:val="Hyperlink"/>
          </w:rPr>
          <w:t>7.2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Detalhamento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_Toc119062105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3AD1A483" w14:textId="13DFB89C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6" w:history="1">
        <w:r w:rsidR="00551521" w:rsidRPr="00F252C6">
          <w:rPr>
            <w:rStyle w:val="Hyperlink"/>
          </w:rPr>
          <w:t>8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(Modelo de Dados)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_Toc119062106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17A0F608" w14:textId="5F1DAC37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7" w:history="1">
        <w:r w:rsidR="00551521" w:rsidRPr="00F252C6">
          <w:rPr>
            <w:rStyle w:val="Hyperlink"/>
          </w:rPr>
          <w:t>8.1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Diagrama Relacional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150B4C7A" w14:textId="7C360739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08" w:history="1">
        <w:r w:rsidR="00551521" w:rsidRPr="00F252C6">
          <w:rPr>
            <w:rStyle w:val="Hyperlink"/>
          </w:rPr>
          <w:t>8.2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Detalhamento do Diagrama Relacional – Dicionario de Dados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_Toc119062108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6D81A74E" w14:textId="5229E355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09" w:history="1">
        <w:r w:rsidR="00551521" w:rsidRPr="00F252C6">
          <w:rPr>
            <w:rStyle w:val="Hyperlink"/>
          </w:rPr>
          <w:t>9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Interfaces de Integração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_Toc119062109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6</w:t>
        </w:r>
        <w:r w:rsidR="00551521">
          <w:rPr>
            <w:webHidden/>
          </w:rPr>
          <w:fldChar w:fldCharType="end"/>
        </w:r>
      </w:hyperlink>
    </w:p>
    <w:p w14:paraId="21FC4403" w14:textId="7B4BD430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10" w:history="1">
        <w:r w:rsidR="00551521" w:rsidRPr="00F252C6">
          <w:rPr>
            <w:rStyle w:val="Hyperlink"/>
          </w:rPr>
          <w:t>10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Requisitos não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_Toc119062110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8</w:t>
        </w:r>
        <w:r w:rsidR="00551521">
          <w:rPr>
            <w:webHidden/>
          </w:rPr>
          <w:fldChar w:fldCharType="end"/>
        </w:r>
      </w:hyperlink>
    </w:p>
    <w:p w14:paraId="7508DF84" w14:textId="7B16F558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3" w:history="1">
        <w:r w:rsidR="00551521" w:rsidRPr="00F252C6">
          <w:rPr>
            <w:rStyle w:val="Hyperlink"/>
          </w:rPr>
          <w:t>10.1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Detalhamentos requisitos não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_Toc119062113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8</w:t>
        </w:r>
        <w:r w:rsidR="00551521">
          <w:rPr>
            <w:webHidden/>
          </w:rPr>
          <w:fldChar w:fldCharType="end"/>
        </w:r>
      </w:hyperlink>
    </w:p>
    <w:p w14:paraId="7073B6B3" w14:textId="4A83FBB0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4" w:history="1">
        <w:r w:rsidR="00551521" w:rsidRPr="00F252C6">
          <w:rPr>
            <w:rStyle w:val="Hyperlink"/>
          </w:rPr>
          <w:t>10.2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Considerações Quanto a Segurança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_Toc119062114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2234D2A9" w14:textId="212D5367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5" w:history="1">
        <w:r w:rsidR="00551521" w:rsidRPr="00F252C6">
          <w:rPr>
            <w:rStyle w:val="Hyperlink"/>
          </w:rPr>
          <w:t>10.3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Método de Autenticação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_Toc119062115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5F826AF2" w14:textId="0AED7E3B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6" w:history="1">
        <w:r w:rsidR="00551521" w:rsidRPr="00F252C6">
          <w:rPr>
            <w:rStyle w:val="Hyperlink"/>
          </w:rPr>
          <w:t>10.4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Características de Plataforma – Requisitos não funcionais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_Toc119062116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294D9FAE" w14:textId="7252EEE2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17" w:history="1">
        <w:r w:rsidR="00551521" w:rsidRPr="00F252C6">
          <w:rPr>
            <w:rStyle w:val="Hyperlink"/>
          </w:rPr>
          <w:t>10.5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Considerações sobre Ambientes Necessários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21F3A0EB" w14:textId="34C2D572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18" w:history="1">
        <w:r w:rsidR="00551521" w:rsidRPr="00F252C6">
          <w:rPr>
            <w:rStyle w:val="Hyperlink"/>
          </w:rPr>
          <w:t>11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Referências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_Toc119062118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1A710E85" w14:textId="75A92FE5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19" w:history="1">
        <w:r w:rsidR="00551521" w:rsidRPr="00F252C6">
          <w:rPr>
            <w:rStyle w:val="Hyperlink"/>
          </w:rPr>
          <w:t>12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Histórico de Modificações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_Toc119062119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9</w:t>
        </w:r>
        <w:r w:rsidR="00551521">
          <w:rPr>
            <w:webHidden/>
          </w:rPr>
          <w:fldChar w:fldCharType="end"/>
        </w:r>
      </w:hyperlink>
    </w:p>
    <w:p w14:paraId="7E46D22A" w14:textId="30375B32" w:rsidR="00551521" w:rsidRDefault="001519D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19062120" w:history="1">
        <w:r w:rsidR="00551521" w:rsidRPr="00F252C6">
          <w:rPr>
            <w:rStyle w:val="Hyperlink"/>
          </w:rPr>
          <w:t>13</w:t>
        </w:r>
        <w:r w:rsidR="0055152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51521" w:rsidRPr="00F252C6">
          <w:rPr>
            <w:rStyle w:val="Hyperlink"/>
          </w:rPr>
          <w:t>Anexos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_Toc119062120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10</w:t>
        </w:r>
        <w:r w:rsidR="00551521">
          <w:rPr>
            <w:webHidden/>
          </w:rPr>
          <w:fldChar w:fldCharType="end"/>
        </w:r>
      </w:hyperlink>
    </w:p>
    <w:p w14:paraId="7DF98AE4" w14:textId="321D2634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21" w:history="1">
        <w:r w:rsidR="00551521" w:rsidRPr="00F252C6">
          <w:rPr>
            <w:rStyle w:val="Hyperlink"/>
          </w:rPr>
          <w:t>13.1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Modelo de Entidades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_Toc119062121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10</w:t>
        </w:r>
        <w:r w:rsidR="00551521">
          <w:rPr>
            <w:webHidden/>
          </w:rPr>
          <w:fldChar w:fldCharType="end"/>
        </w:r>
      </w:hyperlink>
    </w:p>
    <w:p w14:paraId="695253EC" w14:textId="4AB74A60" w:rsidR="00551521" w:rsidRDefault="001519D9">
      <w:pPr>
        <w:pStyle w:val="Sumrio3"/>
        <w:rPr>
          <w:rFonts w:asciiTheme="minorHAnsi" w:eastAsiaTheme="minorEastAsia" w:hAnsiTheme="minorHAnsi" w:cstheme="minorBidi"/>
          <w:noProof/>
          <w:szCs w:val="22"/>
        </w:rPr>
      </w:pPr>
      <w:hyperlink w:anchor="_Toc119062135" w:history="1">
        <w:r w:rsidR="00551521" w:rsidRPr="00F252C6">
          <w:rPr>
            <w:rStyle w:val="Hyperlink"/>
            <w:rFonts w:cs="Arial"/>
            <w:iCs/>
            <w:noProof/>
          </w:rPr>
          <w:t>12.1.1</w:t>
        </w:r>
        <w:r w:rsidR="0055152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51521" w:rsidRPr="00F252C6">
          <w:rPr>
            <w:rStyle w:val="Hyperlink"/>
            <w:noProof/>
          </w:rPr>
          <w:t>Diagrama de Entidades</w:t>
        </w:r>
        <w:r w:rsidR="00551521">
          <w:rPr>
            <w:noProof/>
            <w:webHidden/>
          </w:rPr>
          <w:tab/>
        </w:r>
        <w:r w:rsidR="00551521">
          <w:rPr>
            <w:noProof/>
            <w:webHidden/>
          </w:rPr>
          <w:fldChar w:fldCharType="begin"/>
        </w:r>
        <w:r w:rsidR="00551521">
          <w:rPr>
            <w:noProof/>
            <w:webHidden/>
          </w:rPr>
          <w:instrText xml:space="preserve"> PAGEREF _Toc119062135 \h </w:instrText>
        </w:r>
        <w:r w:rsidR="00551521">
          <w:rPr>
            <w:noProof/>
            <w:webHidden/>
          </w:rPr>
        </w:r>
        <w:r w:rsidR="00551521">
          <w:rPr>
            <w:noProof/>
            <w:webHidden/>
          </w:rPr>
          <w:fldChar w:fldCharType="separate"/>
        </w:r>
        <w:r w:rsidR="00551521">
          <w:rPr>
            <w:noProof/>
            <w:webHidden/>
          </w:rPr>
          <w:t>10</w:t>
        </w:r>
        <w:r w:rsidR="00551521">
          <w:rPr>
            <w:noProof/>
            <w:webHidden/>
          </w:rPr>
          <w:fldChar w:fldCharType="end"/>
        </w:r>
      </w:hyperlink>
    </w:p>
    <w:p w14:paraId="166A71C2" w14:textId="413C0104" w:rsidR="00551521" w:rsidRDefault="001519D9">
      <w:pPr>
        <w:pStyle w:val="Sumrio3"/>
        <w:rPr>
          <w:rFonts w:asciiTheme="minorHAnsi" w:eastAsiaTheme="minorEastAsia" w:hAnsiTheme="minorHAnsi" w:cstheme="minorBidi"/>
          <w:noProof/>
          <w:szCs w:val="22"/>
        </w:rPr>
      </w:pPr>
      <w:hyperlink w:anchor="_Toc119062136" w:history="1">
        <w:r w:rsidR="00551521" w:rsidRPr="00F252C6">
          <w:rPr>
            <w:rStyle w:val="Hyperlink"/>
            <w:rFonts w:eastAsia="Calibri" w:cs="Arial"/>
            <w:iCs/>
            <w:noProof/>
          </w:rPr>
          <w:t>12.1.2</w:t>
        </w:r>
        <w:r w:rsidR="0055152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51521" w:rsidRPr="00F252C6">
          <w:rPr>
            <w:rStyle w:val="Hyperlink"/>
            <w:noProof/>
          </w:rPr>
          <w:t>Detalhamento do Diagrama de Entidades</w:t>
        </w:r>
        <w:r w:rsidR="00551521">
          <w:rPr>
            <w:noProof/>
            <w:webHidden/>
          </w:rPr>
          <w:tab/>
        </w:r>
        <w:r w:rsidR="00551521">
          <w:rPr>
            <w:noProof/>
            <w:webHidden/>
          </w:rPr>
          <w:fldChar w:fldCharType="begin"/>
        </w:r>
        <w:r w:rsidR="00551521">
          <w:rPr>
            <w:noProof/>
            <w:webHidden/>
          </w:rPr>
          <w:instrText xml:space="preserve"> PAGEREF _Toc119062136 \h </w:instrText>
        </w:r>
        <w:r w:rsidR="00551521">
          <w:rPr>
            <w:noProof/>
            <w:webHidden/>
          </w:rPr>
        </w:r>
        <w:r w:rsidR="00551521">
          <w:rPr>
            <w:noProof/>
            <w:webHidden/>
          </w:rPr>
          <w:fldChar w:fldCharType="separate"/>
        </w:r>
        <w:r w:rsidR="00551521">
          <w:rPr>
            <w:noProof/>
            <w:webHidden/>
          </w:rPr>
          <w:t>10</w:t>
        </w:r>
        <w:r w:rsidR="00551521">
          <w:rPr>
            <w:noProof/>
            <w:webHidden/>
          </w:rPr>
          <w:fldChar w:fldCharType="end"/>
        </w:r>
      </w:hyperlink>
    </w:p>
    <w:p w14:paraId="0C9ADDF8" w14:textId="675A8A80" w:rsidR="00551521" w:rsidRDefault="001519D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119062137" w:history="1">
        <w:r w:rsidR="00551521" w:rsidRPr="00F252C6">
          <w:rPr>
            <w:rStyle w:val="Hyperlink"/>
          </w:rPr>
          <w:t>13.2</w:t>
        </w:r>
        <w:r w:rsidR="0055152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51521" w:rsidRPr="00F252C6">
          <w:rPr>
            <w:rStyle w:val="Hyperlink"/>
          </w:rPr>
          <w:t>Diagrama de Caso de USO, Classes e/ou Diagrama de Seqüência</w:t>
        </w:r>
        <w:r w:rsidR="00551521">
          <w:rPr>
            <w:webHidden/>
          </w:rPr>
          <w:tab/>
        </w:r>
        <w:r w:rsidR="00551521">
          <w:rPr>
            <w:webHidden/>
          </w:rPr>
          <w:fldChar w:fldCharType="begin"/>
        </w:r>
        <w:r w:rsidR="00551521">
          <w:rPr>
            <w:webHidden/>
          </w:rPr>
          <w:instrText xml:space="preserve"> PAGEREF _Toc119062137 \h </w:instrText>
        </w:r>
        <w:r w:rsidR="00551521">
          <w:rPr>
            <w:webHidden/>
          </w:rPr>
        </w:r>
        <w:r w:rsidR="00551521">
          <w:rPr>
            <w:webHidden/>
          </w:rPr>
          <w:fldChar w:fldCharType="separate"/>
        </w:r>
        <w:r w:rsidR="00551521">
          <w:rPr>
            <w:webHidden/>
          </w:rPr>
          <w:t>10</w:t>
        </w:r>
        <w:r w:rsidR="00551521">
          <w:rPr>
            <w:webHidden/>
          </w:rPr>
          <w:fldChar w:fldCharType="end"/>
        </w:r>
      </w:hyperlink>
    </w:p>
    <w:p w14:paraId="6FA91EE9" w14:textId="2C42394E" w:rsidR="00AD45D7" w:rsidRDefault="00C90635" w:rsidP="00EA0169">
      <w:pPr>
        <w:pStyle w:val="Sumrio2"/>
        <w:rPr>
          <w:rFonts w:cs="Arial"/>
        </w:rPr>
      </w:pPr>
      <w:r w:rsidRPr="00F0574B">
        <w:rPr>
          <w:u w:color="FFFFFF"/>
        </w:rPr>
        <w:fldChar w:fldCharType="end"/>
      </w:r>
    </w:p>
    <w:p w14:paraId="4613BB1E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7DFE4C14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FB9A7D5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306866EE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3041760E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5A5AB666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6514538D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57D622A9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4CFC9073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03E6A91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458AE789" w14:textId="77777777" w:rsidR="003A6762" w:rsidRDefault="00C2161E" w:rsidP="00C2161E">
      <w:pPr>
        <w:tabs>
          <w:tab w:val="left" w:pos="2001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7CE148B5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69AF5511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065F5D33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3870FD9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3F77B2A7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6E0D7AB2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628EA30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3AAD0017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19E9453B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251197DD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2EFBD24D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0DBFA5B9" w14:textId="77777777" w:rsidR="003A6762" w:rsidRDefault="003A6762" w:rsidP="005B6183">
      <w:pPr>
        <w:jc w:val="both"/>
        <w:rPr>
          <w:rFonts w:ascii="Arial" w:hAnsi="Arial" w:cs="Arial"/>
          <w:sz w:val="20"/>
          <w:szCs w:val="20"/>
        </w:rPr>
      </w:pPr>
    </w:p>
    <w:p w14:paraId="0C456434" w14:textId="77777777" w:rsidR="00DE6498" w:rsidRPr="00DE6498" w:rsidRDefault="00DE6498" w:rsidP="009978D9">
      <w:pPr>
        <w:pStyle w:val="Ttulo1"/>
      </w:pPr>
      <w:bookmarkStart w:id="1" w:name="_Toc239163592"/>
      <w:bookmarkStart w:id="2" w:name="_Toc239759217"/>
      <w:bookmarkStart w:id="3" w:name="_Toc119062097"/>
      <w:r w:rsidRPr="00DE6498">
        <w:t>Identificação</w:t>
      </w:r>
      <w:bookmarkEnd w:id="1"/>
      <w:bookmarkEnd w:id="2"/>
      <w:bookmarkEnd w:id="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0"/>
        <w:gridCol w:w="6723"/>
      </w:tblGrid>
      <w:tr w:rsidR="00DE6498" w:rsidRPr="00DE6498" w14:paraId="4EE509A9" w14:textId="77777777" w:rsidTr="00DE6498">
        <w:tc>
          <w:tcPr>
            <w:tcW w:w="1539" w:type="pct"/>
            <w:vAlign w:val="center"/>
          </w:tcPr>
          <w:p w14:paraId="5D21E8FE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3461" w:type="pct"/>
            <w:vAlign w:val="center"/>
          </w:tcPr>
          <w:p w14:paraId="78F44AC3" w14:textId="22A24479" w:rsidR="00DE6498" w:rsidRPr="00DE6498" w:rsidRDefault="003D6A7E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proofErr w:type="spellStart"/>
            <w:r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  <w:t>G</w:t>
            </w:r>
            <w:r>
              <w:rPr>
                <w:rStyle w:val="nfase"/>
                <w:rFonts w:eastAsia="Calibri"/>
                <w:color w:val="0000FF"/>
              </w:rPr>
              <w:t>reeneye</w:t>
            </w:r>
            <w:proofErr w:type="spellEnd"/>
            <w:r>
              <w:rPr>
                <w:rStyle w:val="nfase"/>
                <w:rFonts w:eastAsia="Calibri"/>
                <w:color w:val="0000FF"/>
              </w:rPr>
              <w:t xml:space="preserve"> </w:t>
            </w:r>
            <w:proofErr w:type="spellStart"/>
            <w:r>
              <w:rPr>
                <w:rStyle w:val="nfase"/>
                <w:rFonts w:eastAsia="Calibri"/>
                <w:color w:val="0000FF"/>
              </w:rPr>
              <w:t>Group</w:t>
            </w:r>
            <w:proofErr w:type="spellEnd"/>
          </w:p>
        </w:tc>
      </w:tr>
      <w:tr w:rsidR="00DE6498" w:rsidRPr="00DE6498" w14:paraId="1CF615AB" w14:textId="77777777" w:rsidTr="00DE6498">
        <w:tc>
          <w:tcPr>
            <w:tcW w:w="1539" w:type="pct"/>
            <w:vAlign w:val="center"/>
          </w:tcPr>
          <w:p w14:paraId="43B064BF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Descrição da Solicitação</w:t>
            </w:r>
          </w:p>
        </w:tc>
        <w:tc>
          <w:tcPr>
            <w:tcW w:w="3461" w:type="pct"/>
            <w:vAlign w:val="center"/>
          </w:tcPr>
          <w:p w14:paraId="6115D0BF" w14:textId="663E53F8" w:rsidR="00DE6498" w:rsidRPr="00DE6498" w:rsidRDefault="002E4BC9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rPr>
                <w:rStyle w:val="nfase"/>
                <w:rFonts w:eastAsia="Calibri"/>
                <w:color w:val="0000FF"/>
              </w:rPr>
              <w:t>Monitoram</w:t>
            </w:r>
            <w:r w:rsidR="007B635D">
              <w:rPr>
                <w:rStyle w:val="nfase"/>
                <w:rFonts w:eastAsia="Calibri"/>
                <w:color w:val="0000FF"/>
              </w:rPr>
              <w:t>ento de componentes de hardware</w:t>
            </w:r>
          </w:p>
        </w:tc>
      </w:tr>
      <w:tr w:rsidR="00DE6498" w:rsidRPr="00DE6498" w14:paraId="147ABB65" w14:textId="77777777" w:rsidTr="00DE6498">
        <w:tc>
          <w:tcPr>
            <w:tcW w:w="1539" w:type="pct"/>
            <w:vAlign w:val="center"/>
          </w:tcPr>
          <w:p w14:paraId="27A9F247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Número da Solicitação</w:t>
            </w:r>
          </w:p>
        </w:tc>
        <w:tc>
          <w:tcPr>
            <w:tcW w:w="3461" w:type="pct"/>
            <w:vAlign w:val="center"/>
          </w:tcPr>
          <w:p w14:paraId="3DC04743" w14:textId="7604CB2D" w:rsidR="00DE6498" w:rsidRPr="00DE6498" w:rsidRDefault="007B635D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rPr>
                <w:rStyle w:val="nfase"/>
                <w:rFonts w:eastAsia="Calibri"/>
                <w:color w:val="0000FF"/>
              </w:rPr>
              <w:t>001</w:t>
            </w:r>
          </w:p>
        </w:tc>
      </w:tr>
      <w:tr w:rsidR="00DE6498" w:rsidRPr="00DE6498" w14:paraId="39EFA88D" w14:textId="77777777" w:rsidTr="00DE6498">
        <w:tc>
          <w:tcPr>
            <w:tcW w:w="1539" w:type="pct"/>
            <w:vAlign w:val="center"/>
          </w:tcPr>
          <w:p w14:paraId="4373D44E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Analista Responsável</w:t>
            </w:r>
          </w:p>
        </w:tc>
        <w:tc>
          <w:tcPr>
            <w:tcW w:w="3461" w:type="pct"/>
            <w:vAlign w:val="center"/>
          </w:tcPr>
          <w:p w14:paraId="4DA47A2B" w14:textId="259925BE" w:rsidR="00DE6498" w:rsidRPr="00DE6498" w:rsidRDefault="007B635D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>
              <w:rPr>
                <w:rStyle w:val="nfase"/>
                <w:rFonts w:eastAsia="Calibri"/>
                <w:color w:val="0000FF"/>
              </w:rPr>
              <w:t>Nathália Burlina</w:t>
            </w:r>
          </w:p>
        </w:tc>
      </w:tr>
      <w:tr w:rsidR="00DE6498" w:rsidRPr="00DE6498" w14:paraId="633FDCEA" w14:textId="77777777" w:rsidTr="00DE6498">
        <w:tc>
          <w:tcPr>
            <w:tcW w:w="1539" w:type="pct"/>
            <w:vAlign w:val="center"/>
          </w:tcPr>
          <w:p w14:paraId="3A21F666" w14:textId="77777777" w:rsidR="00DE6498" w:rsidRPr="00DE6498" w:rsidRDefault="00DE6498" w:rsidP="00DE6498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DE6498">
              <w:rPr>
                <w:rFonts w:ascii="Arial" w:hAnsi="Arial" w:cs="Arial"/>
                <w:sz w:val="20"/>
                <w:szCs w:val="20"/>
              </w:rPr>
              <w:t>Versão</w:t>
            </w:r>
          </w:p>
        </w:tc>
        <w:tc>
          <w:tcPr>
            <w:tcW w:w="3461" w:type="pct"/>
            <w:vAlign w:val="center"/>
          </w:tcPr>
          <w:p w14:paraId="43F68457" w14:textId="5BE159E6" w:rsidR="00DE6498" w:rsidRPr="00DE6498" w:rsidRDefault="00DE6498" w:rsidP="00DE6498">
            <w:pPr>
              <w:spacing w:line="276" w:lineRule="auto"/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</w:pPr>
            <w:r w:rsidRPr="00DE6498"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  <w:t>1</w:t>
            </w:r>
            <w:r w:rsidR="00002C64"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  <w:t>1</w:t>
            </w:r>
            <w:r w:rsidRPr="00DE6498"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  <w:t>.</w:t>
            </w:r>
            <w:r w:rsidR="00002C64"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  <w:t>3</w:t>
            </w:r>
          </w:p>
        </w:tc>
      </w:tr>
    </w:tbl>
    <w:p w14:paraId="240AD8A6" w14:textId="77777777" w:rsidR="00DE6498" w:rsidRDefault="00DE6498" w:rsidP="009978D9">
      <w:pPr>
        <w:pStyle w:val="Ttulo1"/>
        <w:numPr>
          <w:ilvl w:val="0"/>
          <w:numId w:val="0"/>
        </w:numPr>
        <w:ind w:left="397"/>
      </w:pPr>
      <w:bookmarkStart w:id="4" w:name="_Toc239163593"/>
    </w:p>
    <w:p w14:paraId="4F261166" w14:textId="410BD136" w:rsidR="00DE6498" w:rsidRPr="00DE6498" w:rsidRDefault="00DE6498" w:rsidP="009978D9">
      <w:pPr>
        <w:pStyle w:val="Ttulo1"/>
      </w:pPr>
      <w:bookmarkStart w:id="5" w:name="_Toc239759218"/>
      <w:bookmarkStart w:id="6" w:name="_Toc119062098"/>
      <w:r w:rsidRPr="00DE6498">
        <w:t xml:space="preserve">Descrição </w:t>
      </w:r>
      <w:r w:rsidR="00837D50">
        <w:t xml:space="preserve">Geral </w:t>
      </w:r>
      <w:r w:rsidRPr="00DE6498">
        <w:t>da Demanda</w:t>
      </w:r>
      <w:bookmarkEnd w:id="4"/>
      <w:bookmarkEnd w:id="5"/>
      <w:bookmarkEnd w:id="6"/>
    </w:p>
    <w:p w14:paraId="02765FA2" w14:textId="58AEF1F0" w:rsidR="00DE6498" w:rsidRDefault="001169CF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Style w:val="nfase"/>
          <w:rFonts w:ascii="Arial" w:eastAsia="Calibri" w:hAnsi="Arial" w:cs="Arial"/>
          <w:color w:val="0000FF"/>
          <w:sz w:val="20"/>
          <w:szCs w:val="20"/>
        </w:rPr>
        <w:t>O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 objetivo </w:t>
      </w:r>
      <w:r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geral da demanda é 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o monitoramento dos desktop</w:t>
      </w:r>
      <w:r w:rsidR="001F2F5E">
        <w:rPr>
          <w:rStyle w:val="nfase"/>
          <w:rFonts w:ascii="Arial" w:eastAsia="Calibri" w:hAnsi="Arial" w:cs="Arial"/>
          <w:color w:val="0000FF"/>
          <w:sz w:val="20"/>
          <w:szCs w:val="20"/>
        </w:rPr>
        <w:t>’s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, seus componentes e servidores de grandes corpora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çõ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es a fim de monitorar sua efic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á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cia e medir sua capacidade, oferecendo 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à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s empresas fabricantes o monitoramento da sa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ú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de das m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á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quinas de sua autoria, um melhor relacionamento Empresa x Cliente (usu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á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rio), a diminui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çã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o de lixo eletr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ô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nico e redu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çã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o de gastos, nosso servi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o proporciona a coleta de dados do hardware/software para que tenha a performance correta e manuten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çã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o adequada prevenindo recorr</w:t>
      </w:r>
      <w:r w:rsidRPr="001169CF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ê</w:t>
      </w:r>
      <w:r w:rsidRPr="001169CF">
        <w:rPr>
          <w:rStyle w:val="nfase"/>
          <w:rFonts w:ascii="Arial" w:eastAsia="Calibri" w:hAnsi="Arial" w:cs="Arial"/>
          <w:color w:val="0000FF"/>
          <w:sz w:val="20"/>
          <w:szCs w:val="20"/>
        </w:rPr>
        <w:t>ncias ao natural.</w:t>
      </w:r>
    </w:p>
    <w:p w14:paraId="123F7AB5" w14:textId="5A867DFB" w:rsidR="00DE6498" w:rsidRDefault="00DE649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1AA63B16" w14:textId="77777777" w:rsidR="00837D50" w:rsidRPr="00DE6498" w:rsidRDefault="00837D50" w:rsidP="00837D50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76358864" w14:textId="340E2886" w:rsidR="00837D50" w:rsidRPr="00DE6498" w:rsidRDefault="00837D50" w:rsidP="00837D50">
      <w:pPr>
        <w:pStyle w:val="Ttulo1"/>
      </w:pPr>
      <w:bookmarkStart w:id="7" w:name="_Toc119062099"/>
      <w:r>
        <w:t>Publico Alvo</w:t>
      </w:r>
      <w:bookmarkEnd w:id="7"/>
    </w:p>
    <w:p w14:paraId="7EBE5684" w14:textId="718F128E" w:rsidR="00837D50" w:rsidRDefault="008B0B4D" w:rsidP="00837D50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Style w:val="nfase"/>
          <w:rFonts w:ascii="Arial" w:eastAsia="Calibri" w:hAnsi="Arial" w:cs="Arial"/>
          <w:color w:val="0000FF"/>
          <w:sz w:val="20"/>
          <w:szCs w:val="20"/>
        </w:rPr>
        <w:t>F</w:t>
      </w:r>
      <w:r w:rsidRPr="008B0B4D"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oco em empresas de tecnologia voltadas </w:t>
      </w:r>
      <w:r w:rsidRPr="008B0B4D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à</w:t>
      </w:r>
      <w:r w:rsidRPr="008B0B4D"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 cria</w:t>
      </w:r>
      <w:r w:rsidRPr="008B0B4D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çã</w:t>
      </w:r>
      <w:r w:rsidRPr="008B0B4D">
        <w:rPr>
          <w:rStyle w:val="nfase"/>
          <w:rFonts w:ascii="Arial" w:eastAsia="Calibri" w:hAnsi="Arial" w:cs="Arial"/>
          <w:color w:val="0000FF"/>
          <w:sz w:val="20"/>
          <w:szCs w:val="20"/>
        </w:rPr>
        <w:t>o e vendas de m</w:t>
      </w:r>
      <w:r w:rsidRPr="008B0B4D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á</w:t>
      </w:r>
      <w:r w:rsidRPr="008B0B4D">
        <w:rPr>
          <w:rStyle w:val="nfase"/>
          <w:rFonts w:ascii="Arial" w:eastAsia="Calibri" w:hAnsi="Arial" w:cs="Arial"/>
          <w:color w:val="0000FF"/>
          <w:sz w:val="20"/>
          <w:szCs w:val="20"/>
        </w:rPr>
        <w:t>quinas (desktops e/ou servidores) visando diminuir incidentes e manter a qualidade desses elementos por um maior tempo, priorizando a redu</w:t>
      </w:r>
      <w:r w:rsidRPr="008B0B4D">
        <w:rPr>
          <w:rStyle w:val="nfase"/>
          <w:rFonts w:ascii="Arial" w:eastAsia="Calibri" w:hAnsi="Arial" w:cs="Arial" w:hint="eastAsia"/>
          <w:color w:val="0000FF"/>
          <w:sz w:val="20"/>
          <w:szCs w:val="20"/>
        </w:rPr>
        <w:t>çã</w:t>
      </w:r>
      <w:r w:rsidRPr="008B0B4D">
        <w:rPr>
          <w:rStyle w:val="nfase"/>
          <w:rFonts w:ascii="Arial" w:eastAsia="Calibri" w:hAnsi="Arial" w:cs="Arial"/>
          <w:color w:val="0000FF"/>
          <w:sz w:val="20"/>
          <w:szCs w:val="20"/>
        </w:rPr>
        <w:t>o de gastos.</w:t>
      </w:r>
    </w:p>
    <w:p w14:paraId="1AB94C26" w14:textId="31EB55D1" w:rsidR="00837D50" w:rsidRDefault="00837D50" w:rsidP="00837D50">
      <w:pPr>
        <w:spacing w:line="276" w:lineRule="auto"/>
        <w:ind w:left="360"/>
        <w:jc w:val="both"/>
        <w:rPr>
          <w:rStyle w:val="nfase"/>
          <w:rFonts w:ascii="Arial" w:eastAsia="Calibri" w:hAnsi="Arial" w:cs="Arial"/>
          <w:i w:val="0"/>
          <w:sz w:val="20"/>
          <w:szCs w:val="20"/>
        </w:rPr>
      </w:pPr>
    </w:p>
    <w:p w14:paraId="2C47F5F3" w14:textId="77777777" w:rsidR="00837D50" w:rsidRPr="00DE6498" w:rsidRDefault="00837D50" w:rsidP="00837D50">
      <w:pPr>
        <w:spacing w:line="276" w:lineRule="auto"/>
        <w:ind w:left="360"/>
        <w:jc w:val="both"/>
        <w:rPr>
          <w:rStyle w:val="nfase"/>
          <w:rFonts w:ascii="Arial" w:eastAsia="Calibri" w:hAnsi="Arial" w:cs="Arial"/>
          <w:i w:val="0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2"/>
        <w:gridCol w:w="6751"/>
      </w:tblGrid>
      <w:tr w:rsidR="00837D50" w:rsidRPr="00DE6498" w14:paraId="09C9CED5" w14:textId="77777777" w:rsidTr="001519D9">
        <w:tc>
          <w:tcPr>
            <w:tcW w:w="1525" w:type="pct"/>
            <w:shd w:val="clear" w:color="auto" w:fill="004B8D"/>
            <w:vAlign w:val="center"/>
          </w:tcPr>
          <w:p w14:paraId="51AB051A" w14:textId="288D68F9" w:rsidR="00837D50" w:rsidRPr="00DE6498" w:rsidRDefault="004C75F8" w:rsidP="001519D9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</w:t>
            </w:r>
            <w:r>
              <w:rPr>
                <w:b/>
                <w:bCs/>
                <w:color w:val="FFFFFF"/>
              </w:rPr>
              <w:t>erfil</w:t>
            </w:r>
          </w:p>
        </w:tc>
        <w:tc>
          <w:tcPr>
            <w:tcW w:w="3475" w:type="pct"/>
            <w:shd w:val="clear" w:color="auto" w:fill="004B8D"/>
          </w:tcPr>
          <w:p w14:paraId="28EF923C" w14:textId="5BD3239A" w:rsidR="00837D50" w:rsidRPr="00DE6498" w:rsidRDefault="004C75F8" w:rsidP="001519D9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L</w:t>
            </w:r>
            <w:r>
              <w:rPr>
                <w:b/>
                <w:bCs/>
                <w:color w:val="FFFFFF"/>
              </w:rPr>
              <w:t>ocalização e Quantidade</w:t>
            </w:r>
          </w:p>
        </w:tc>
      </w:tr>
      <w:tr w:rsidR="00025A16" w:rsidRPr="00DE6498" w14:paraId="20EC58E4" w14:textId="77777777" w:rsidTr="001519D9">
        <w:tc>
          <w:tcPr>
            <w:tcW w:w="1525" w:type="pct"/>
            <w:shd w:val="clear" w:color="auto" w:fill="FFFFFF"/>
          </w:tcPr>
          <w:p w14:paraId="1E107C5A" w14:textId="2581F02D" w:rsidR="00025A16" w:rsidRPr="00DE6498" w:rsidRDefault="00025A16" w:rsidP="00025A1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Administrador</w:t>
            </w:r>
          </w:p>
        </w:tc>
        <w:tc>
          <w:tcPr>
            <w:tcW w:w="3475" w:type="pct"/>
            <w:shd w:val="clear" w:color="auto" w:fill="FFFFFF"/>
          </w:tcPr>
          <w:p w14:paraId="797F3A4B" w14:textId="04E7B7DB" w:rsidR="00025A16" w:rsidRPr="00DE6498" w:rsidRDefault="00025A16" w:rsidP="00025A1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1-2 usuários, dentro da empresa na sede da Dell Br. em São Paulo.</w:t>
            </w:r>
          </w:p>
        </w:tc>
      </w:tr>
      <w:tr w:rsidR="00025A16" w:rsidRPr="00DE6498" w14:paraId="067B844A" w14:textId="77777777" w:rsidTr="001519D9">
        <w:tc>
          <w:tcPr>
            <w:tcW w:w="1525" w:type="pct"/>
            <w:shd w:val="clear" w:color="auto" w:fill="FFFFFF"/>
          </w:tcPr>
          <w:p w14:paraId="261AF03B" w14:textId="4885074D" w:rsidR="00025A16" w:rsidRPr="00DE6498" w:rsidRDefault="00025A16" w:rsidP="00025A1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CEO</w:t>
            </w:r>
          </w:p>
        </w:tc>
        <w:tc>
          <w:tcPr>
            <w:tcW w:w="3475" w:type="pct"/>
            <w:shd w:val="clear" w:color="auto" w:fill="FFFFFF"/>
          </w:tcPr>
          <w:p w14:paraId="727ED342" w14:textId="3275FE66" w:rsidR="00025A16" w:rsidRPr="00DE6498" w:rsidRDefault="00025A16" w:rsidP="00025A1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1 usuário, home-office ou na sede da Dell internacional no Texas.</w:t>
            </w:r>
          </w:p>
        </w:tc>
      </w:tr>
      <w:tr w:rsidR="00025A16" w:rsidRPr="00DE6498" w14:paraId="66DF141F" w14:textId="77777777" w:rsidTr="001519D9">
        <w:tc>
          <w:tcPr>
            <w:tcW w:w="1525" w:type="pct"/>
            <w:shd w:val="clear" w:color="auto" w:fill="FFFFFF"/>
          </w:tcPr>
          <w:p w14:paraId="76A9EFF9" w14:textId="0FD84290" w:rsidR="00025A16" w:rsidRPr="00DA1342" w:rsidRDefault="00444AC0" w:rsidP="00025A16">
            <w:pPr>
              <w:spacing w:line="276" w:lineRule="auto"/>
              <w:jc w:val="both"/>
              <w:rPr>
                <w:rFonts w:ascii="Times New Roman" w:eastAsia="Calibri" w:hAnsi="Times New Roman"/>
                <w:sz w:val="24"/>
              </w:rPr>
            </w:pPr>
            <w:r>
              <w:rPr>
                <w:rFonts w:ascii="Times New Roman" w:eastAsia="Calibri" w:hAnsi="Times New Roman"/>
                <w:sz w:val="24"/>
              </w:rPr>
              <w:t>Funcionário (</w:t>
            </w:r>
            <w:r w:rsidR="00025A16">
              <w:rPr>
                <w:rFonts w:ascii="Times New Roman" w:eastAsia="Calibri" w:hAnsi="Times New Roman"/>
                <w:sz w:val="24"/>
              </w:rPr>
              <w:t>Técnico</w:t>
            </w:r>
            <w:r>
              <w:rPr>
                <w:rFonts w:ascii="Times New Roman" w:eastAsia="Calibri" w:hAnsi="Times New Roman"/>
                <w:sz w:val="24"/>
              </w:rPr>
              <w:t>)</w:t>
            </w:r>
          </w:p>
        </w:tc>
        <w:tc>
          <w:tcPr>
            <w:tcW w:w="3475" w:type="pct"/>
            <w:shd w:val="clear" w:color="auto" w:fill="FFFFFF"/>
          </w:tcPr>
          <w:p w14:paraId="7068284D" w14:textId="15124D80" w:rsidR="00025A16" w:rsidRPr="00DA1342" w:rsidRDefault="00C44FB9" w:rsidP="00025A16">
            <w:pPr>
              <w:spacing w:line="276" w:lineRule="auto"/>
              <w:jc w:val="both"/>
              <w:rPr>
                <w:rFonts w:ascii="Times New Roman" w:eastAsia="Calibri" w:hAnsi="Times New Roman"/>
                <w:sz w:val="24"/>
              </w:rPr>
            </w:pPr>
            <w:r>
              <w:rPr>
                <w:rFonts w:ascii="Times New Roman" w:eastAsia="Calibri" w:hAnsi="Times New Roman"/>
                <w:sz w:val="24"/>
              </w:rPr>
              <w:t>3</w:t>
            </w:r>
            <w:r w:rsidR="008A0BF3">
              <w:rPr>
                <w:rFonts w:ascii="Times New Roman" w:eastAsia="Calibri" w:hAnsi="Times New Roman"/>
                <w:sz w:val="24"/>
              </w:rPr>
              <w:t>+ usuários, dentro da empresa na sede da Dell Br. Em São Paulo.</w:t>
            </w:r>
          </w:p>
        </w:tc>
      </w:tr>
    </w:tbl>
    <w:p w14:paraId="497B5003" w14:textId="232DE7C3" w:rsidR="00837D50" w:rsidRDefault="00837D50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3320D871" w14:textId="0E1C2E29" w:rsidR="00144581" w:rsidRDefault="00144581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6A239CD4" w14:textId="73446B39" w:rsidR="00144581" w:rsidRDefault="00144581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22D24D5D" w14:textId="041FECD4" w:rsidR="00144581" w:rsidRPr="00FC4B0A" w:rsidRDefault="0055357B" w:rsidP="00FC4B0A">
      <w:pPr>
        <w:pStyle w:val="Ttulo1"/>
      </w:pPr>
      <w:bookmarkStart w:id="8" w:name="_Toc119062100"/>
      <w:r w:rsidRPr="0055357B">
        <w:rPr>
          <w:sz w:val="28"/>
          <w:szCs w:val="28"/>
        </w:rPr>
        <w:t>r</w:t>
      </w:r>
      <w:r w:rsidR="00232425">
        <w:t>equisitos Funcionais</w:t>
      </w:r>
      <w:bookmarkEnd w:id="8"/>
    </w:p>
    <w:p w14:paraId="5A9A1C92" w14:textId="7A3C9A92" w:rsidR="0027605A" w:rsidRPr="00551521" w:rsidRDefault="00B91481" w:rsidP="00DE6498">
      <w:pPr>
        <w:spacing w:line="276" w:lineRule="auto"/>
        <w:jc w:val="both"/>
        <w:rPr>
          <w:rFonts w:ascii="Arial" w:hAnsi="Arial" w:cs="Arial"/>
          <w:color w:val="002060"/>
          <w:sz w:val="20"/>
          <w:szCs w:val="20"/>
        </w:rPr>
      </w:pPr>
      <w:r w:rsidRPr="00551521">
        <w:rPr>
          <w:rFonts w:ascii="Arial" w:hAnsi="Arial" w:cs="Arial"/>
          <w:b/>
          <w:bCs/>
          <w:color w:val="002060"/>
          <w:sz w:val="20"/>
          <w:szCs w:val="20"/>
        </w:rPr>
        <w:t>Requisito:</w:t>
      </w:r>
      <w:r w:rsidRPr="00551521">
        <w:rPr>
          <w:rFonts w:ascii="Arial" w:hAnsi="Arial" w:cs="Arial"/>
          <w:color w:val="002060"/>
          <w:sz w:val="20"/>
          <w:szCs w:val="20"/>
        </w:rPr>
        <w:t xml:space="preserve"> </w:t>
      </w:r>
      <w:r w:rsidR="002025B5" w:rsidRPr="00551521">
        <w:rPr>
          <w:rStyle w:val="nfase"/>
          <w:rFonts w:ascii="Arial" w:eastAsia="Calibri" w:hAnsi="Arial" w:cs="Arial"/>
          <w:color w:val="002060"/>
          <w:sz w:val="20"/>
          <w:szCs w:val="20"/>
        </w:rPr>
        <w:t>RF</w:t>
      </w:r>
      <w:r w:rsidR="00947CE9">
        <w:rPr>
          <w:rStyle w:val="nfase"/>
          <w:rFonts w:ascii="Arial" w:eastAsia="Calibri" w:hAnsi="Arial" w:cs="Arial"/>
          <w:color w:val="002060"/>
          <w:sz w:val="20"/>
          <w:szCs w:val="20"/>
        </w:rPr>
        <w:t>-</w:t>
      </w:r>
      <w:r w:rsidR="00C07DBF">
        <w:rPr>
          <w:rStyle w:val="nfase"/>
          <w:rFonts w:ascii="Arial" w:eastAsia="Calibri" w:hAnsi="Arial" w:cs="Arial"/>
          <w:color w:val="002060"/>
          <w:sz w:val="20"/>
          <w:szCs w:val="20"/>
        </w:rPr>
        <w:t>01</w:t>
      </w:r>
      <w:r w:rsidR="002025B5" w:rsidRPr="00551521">
        <w:rPr>
          <w:rStyle w:val="nfase"/>
          <w:rFonts w:ascii="Arial" w:eastAsia="Calibri" w:hAnsi="Arial" w:cs="Arial"/>
          <w:color w:val="002060"/>
          <w:sz w:val="20"/>
          <w:szCs w:val="20"/>
        </w:rPr>
        <w:t xml:space="preserve"> </w:t>
      </w:r>
      <w:r w:rsidR="00947CE9">
        <w:rPr>
          <w:rStyle w:val="nfase"/>
          <w:rFonts w:ascii="Arial" w:eastAsia="Calibri" w:hAnsi="Arial" w:cs="Arial"/>
          <w:color w:val="002060"/>
          <w:sz w:val="20"/>
          <w:szCs w:val="20"/>
        </w:rPr>
        <w:t>-</w:t>
      </w:r>
      <w:r w:rsidR="00947CE9">
        <w:rPr>
          <w:rFonts w:ascii="Arial" w:hAnsi="Arial" w:cs="Arial"/>
          <w:color w:val="002060"/>
          <w:sz w:val="20"/>
          <w:szCs w:val="20"/>
        </w:rPr>
        <w:t xml:space="preserve"> </w:t>
      </w:r>
      <w:r w:rsidR="00947CE9" w:rsidRPr="00947CE9">
        <w:rPr>
          <w:rFonts w:ascii="Arial" w:hAnsi="Arial" w:cs="Arial"/>
          <w:color w:val="002060"/>
          <w:sz w:val="20"/>
          <w:szCs w:val="20"/>
        </w:rPr>
        <w:t>O site dever</w:t>
      </w:r>
      <w:r w:rsidR="00947CE9" w:rsidRPr="00947CE9">
        <w:rPr>
          <w:rFonts w:ascii="Arial" w:hAnsi="Arial" w:cs="Arial" w:hint="eastAsia"/>
          <w:color w:val="002060"/>
          <w:sz w:val="20"/>
          <w:szCs w:val="20"/>
        </w:rPr>
        <w:t>á</w:t>
      </w:r>
      <w:r w:rsidR="00947CE9" w:rsidRPr="00947CE9">
        <w:rPr>
          <w:rFonts w:ascii="Arial" w:hAnsi="Arial" w:cs="Arial"/>
          <w:color w:val="002060"/>
          <w:sz w:val="20"/>
          <w:szCs w:val="20"/>
        </w:rPr>
        <w:t xml:space="preserve"> apresentar dashboards com informa</w:t>
      </w:r>
      <w:r w:rsidR="00947CE9" w:rsidRPr="00947CE9">
        <w:rPr>
          <w:rFonts w:ascii="Arial" w:hAnsi="Arial" w:cs="Arial" w:hint="eastAsia"/>
          <w:color w:val="002060"/>
          <w:sz w:val="20"/>
          <w:szCs w:val="20"/>
        </w:rPr>
        <w:t>çõ</w:t>
      </w:r>
      <w:r w:rsidR="00947CE9" w:rsidRPr="00947CE9">
        <w:rPr>
          <w:rFonts w:ascii="Arial" w:hAnsi="Arial" w:cs="Arial"/>
          <w:color w:val="002060"/>
          <w:sz w:val="20"/>
          <w:szCs w:val="20"/>
        </w:rPr>
        <w:t xml:space="preserve">es dos compartimentos do sistema de forma </w:t>
      </w:r>
      <w:r w:rsidR="00B51024" w:rsidRPr="00947CE9">
        <w:rPr>
          <w:rFonts w:ascii="Arial" w:hAnsi="Arial" w:cs="Arial"/>
          <w:color w:val="002060"/>
          <w:sz w:val="20"/>
          <w:szCs w:val="20"/>
        </w:rPr>
        <w:t>específica</w:t>
      </w:r>
      <w:r w:rsidR="00947CE9" w:rsidRPr="00947CE9">
        <w:rPr>
          <w:rFonts w:ascii="Arial" w:hAnsi="Arial" w:cs="Arial"/>
          <w:color w:val="002060"/>
          <w:sz w:val="20"/>
          <w:szCs w:val="20"/>
        </w:rPr>
        <w:t xml:space="preserve">. </w:t>
      </w:r>
      <w:r w:rsidR="007C5AC6" w:rsidRPr="00551521">
        <w:rPr>
          <w:rFonts w:ascii="Arial" w:hAnsi="Arial" w:cs="Arial"/>
          <w:color w:val="002060"/>
          <w:sz w:val="20"/>
          <w:szCs w:val="20"/>
        </w:rPr>
        <w:t xml:space="preserve"> </w:t>
      </w:r>
    </w:p>
    <w:p w14:paraId="46381F36" w14:textId="14D9F83D" w:rsidR="00FD1229" w:rsidRPr="00551521" w:rsidRDefault="00FD1229" w:rsidP="00DE6498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  <w:r w:rsidRPr="00551521">
        <w:rPr>
          <w:rFonts w:ascii="Arial" w:hAnsi="Arial" w:cs="Arial"/>
          <w:b/>
          <w:bCs/>
          <w:color w:val="002060"/>
          <w:sz w:val="20"/>
          <w:szCs w:val="20"/>
        </w:rPr>
        <w:t>Regras de negócio:</w:t>
      </w:r>
      <w:r w:rsidRPr="00551521">
        <w:rPr>
          <w:rFonts w:ascii="Arial" w:hAnsi="Arial" w:cs="Arial"/>
          <w:color w:val="002060"/>
          <w:sz w:val="20"/>
          <w:szCs w:val="20"/>
        </w:rPr>
        <w:t xml:space="preserve"> 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>Ao usu</w:t>
      </w:r>
      <w:r w:rsidR="00B51024" w:rsidRPr="00B51024">
        <w:rPr>
          <w:rFonts w:ascii="Arial" w:hAnsi="Arial" w:cs="Arial" w:hint="eastAsia"/>
          <w:i/>
          <w:iCs/>
          <w:color w:val="002060"/>
          <w:sz w:val="20"/>
          <w:szCs w:val="20"/>
        </w:rPr>
        <w:t>á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>rio acessar a tela de dashboards o usu</w:t>
      </w:r>
      <w:r w:rsidR="00B51024" w:rsidRPr="00B51024">
        <w:rPr>
          <w:rFonts w:ascii="Arial" w:hAnsi="Arial" w:cs="Arial" w:hint="eastAsia"/>
          <w:i/>
          <w:iCs/>
          <w:color w:val="002060"/>
          <w:sz w:val="20"/>
          <w:szCs w:val="20"/>
        </w:rPr>
        <w:t>á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>rio ter</w:t>
      </w:r>
      <w:r w:rsidR="00B51024" w:rsidRPr="00B51024">
        <w:rPr>
          <w:rFonts w:ascii="Arial" w:hAnsi="Arial" w:cs="Arial" w:hint="eastAsia"/>
          <w:i/>
          <w:iCs/>
          <w:color w:val="002060"/>
          <w:sz w:val="20"/>
          <w:szCs w:val="20"/>
        </w:rPr>
        <w:t>á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 xml:space="preserve"> acesso a informa</w:t>
      </w:r>
      <w:r w:rsidR="00B51024" w:rsidRPr="00B51024">
        <w:rPr>
          <w:rFonts w:ascii="Arial" w:hAnsi="Arial" w:cs="Arial" w:hint="eastAsia"/>
          <w:i/>
          <w:iCs/>
          <w:color w:val="002060"/>
          <w:sz w:val="20"/>
          <w:szCs w:val="20"/>
        </w:rPr>
        <w:t>çõ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 xml:space="preserve">es especificas como </w:t>
      </w:r>
      <w:r w:rsidR="00B51024">
        <w:rPr>
          <w:rFonts w:ascii="Arial" w:hAnsi="Arial" w:cs="Arial"/>
          <w:i/>
          <w:iCs/>
          <w:color w:val="002060"/>
          <w:sz w:val="20"/>
          <w:szCs w:val="20"/>
        </w:rPr>
        <w:t>CPU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>, mem</w:t>
      </w:r>
      <w:r w:rsidR="00B51024" w:rsidRPr="00B51024">
        <w:rPr>
          <w:rFonts w:ascii="Arial" w:hAnsi="Arial" w:cs="Arial" w:hint="eastAsia"/>
          <w:i/>
          <w:iCs/>
          <w:color w:val="002060"/>
          <w:sz w:val="20"/>
          <w:szCs w:val="20"/>
        </w:rPr>
        <w:t>ó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 xml:space="preserve">ria, rede, </w:t>
      </w:r>
      <w:proofErr w:type="gramStart"/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>disco</w:t>
      </w:r>
      <w:r w:rsidR="00B51024">
        <w:rPr>
          <w:rFonts w:ascii="Arial" w:hAnsi="Arial" w:cs="Arial"/>
          <w:i/>
          <w:iCs/>
          <w:color w:val="002060"/>
          <w:sz w:val="20"/>
          <w:szCs w:val="20"/>
        </w:rPr>
        <w:t xml:space="preserve"> e</w:t>
      </w:r>
      <w:r w:rsidR="00B51024" w:rsidRPr="00B51024">
        <w:rPr>
          <w:rFonts w:ascii="Arial" w:hAnsi="Arial" w:cs="Arial"/>
          <w:i/>
          <w:iCs/>
          <w:color w:val="002060"/>
          <w:sz w:val="20"/>
          <w:szCs w:val="20"/>
        </w:rPr>
        <w:t xml:space="preserve"> etc.</w:t>
      </w:r>
      <w:proofErr w:type="gramEnd"/>
    </w:p>
    <w:p w14:paraId="21A7B742" w14:textId="1CC20063" w:rsidR="006271F2" w:rsidRDefault="0039352C" w:rsidP="00DE6498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  <w:r w:rsidRPr="00C210EF">
        <w:rPr>
          <w:rFonts w:ascii="Times New Roman" w:hAnsi="Times New Roman"/>
        </w:rPr>
        <w:lastRenderedPageBreak/>
        <w:drawing>
          <wp:anchor distT="0" distB="0" distL="114300" distR="114300" simplePos="0" relativeHeight="251650048" behindDoc="0" locked="0" layoutInCell="1" allowOverlap="1" wp14:anchorId="4F224281" wp14:editId="2628CE5F">
            <wp:simplePos x="0" y="0"/>
            <wp:positionH relativeFrom="column">
              <wp:posOffset>0</wp:posOffset>
            </wp:positionH>
            <wp:positionV relativeFrom="paragraph">
              <wp:posOffset>3119120</wp:posOffset>
            </wp:positionV>
            <wp:extent cx="5760720" cy="2793365"/>
            <wp:effectExtent l="0" t="0" r="0" b="0"/>
            <wp:wrapTopAndBottom/>
            <wp:docPr id="55" name="Imagem 55" descr="Interface gráfica do usuário, Gráfic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Gráfic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1F2" w:rsidRPr="00C210EF">
        <w:rPr>
          <w:rFonts w:ascii="Times New Roman" w:hAnsi="Times New Roman"/>
        </w:rPr>
        <w:drawing>
          <wp:anchor distT="0" distB="0" distL="114300" distR="114300" simplePos="0" relativeHeight="251646976" behindDoc="0" locked="0" layoutInCell="1" allowOverlap="1" wp14:anchorId="47F78514" wp14:editId="67EB14E4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760720" cy="2799080"/>
            <wp:effectExtent l="0" t="0" r="0" b="0"/>
            <wp:wrapTopAndBottom/>
            <wp:docPr id="53" name="Imagem 5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229" w:rsidRPr="00551521">
        <w:rPr>
          <w:rFonts w:ascii="Arial" w:hAnsi="Arial" w:cs="Arial"/>
          <w:b/>
          <w:bCs/>
          <w:color w:val="002060"/>
          <w:sz w:val="20"/>
          <w:szCs w:val="20"/>
        </w:rPr>
        <w:t>Telas:</w:t>
      </w:r>
      <w:r w:rsidR="002354F8" w:rsidRPr="00551521">
        <w:rPr>
          <w:rFonts w:ascii="Arial" w:hAnsi="Arial" w:cs="Arial"/>
          <w:color w:val="002060"/>
          <w:sz w:val="20"/>
          <w:szCs w:val="20"/>
        </w:rPr>
        <w:t xml:space="preserve"> </w:t>
      </w:r>
    </w:p>
    <w:p w14:paraId="5853032C" w14:textId="447377A6" w:rsidR="006271F2" w:rsidRPr="00551521" w:rsidRDefault="006271F2" w:rsidP="00DE6498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</w:p>
    <w:p w14:paraId="14CC27CD" w14:textId="21206784" w:rsidR="003B34FA" w:rsidRPr="00A14F1F" w:rsidRDefault="00DE02C4" w:rsidP="00A14F1F">
      <w:pPr>
        <w:spacing w:line="276" w:lineRule="auto"/>
        <w:jc w:val="both"/>
        <w:rPr>
          <w:rFonts w:ascii="Arial" w:hAnsi="Arial" w:cs="Arial"/>
          <w:i/>
          <w:iCs/>
          <w:color w:val="002060"/>
          <w:sz w:val="20"/>
          <w:szCs w:val="20"/>
        </w:rPr>
      </w:pPr>
      <w:r w:rsidRPr="00551521">
        <w:rPr>
          <w:rFonts w:ascii="Arial" w:hAnsi="Arial" w:cs="Arial"/>
          <w:color w:val="002060"/>
          <w:sz w:val="20"/>
          <w:szCs w:val="20"/>
        </w:rPr>
        <w:t xml:space="preserve">Dependências: </w:t>
      </w:r>
      <w:r w:rsidR="00A14F1F">
        <w:rPr>
          <w:rFonts w:ascii="Arial" w:hAnsi="Arial" w:cs="Arial"/>
          <w:i/>
          <w:iCs/>
          <w:color w:val="002060"/>
          <w:sz w:val="20"/>
          <w:szCs w:val="20"/>
        </w:rPr>
        <w:t>não tem</w:t>
      </w:r>
    </w:p>
    <w:p w14:paraId="024A7FB7" w14:textId="4CDB9E01" w:rsidR="002354F8" w:rsidRDefault="002354F8" w:rsidP="00871205">
      <w:pPr>
        <w:spacing w:line="276" w:lineRule="auto"/>
        <w:rPr>
          <w:rFonts w:ascii="Arial" w:hAnsi="Arial" w:cs="Arial"/>
          <w:sz w:val="20"/>
          <w:szCs w:val="20"/>
        </w:rPr>
      </w:pPr>
    </w:p>
    <w:p w14:paraId="00C6C741" w14:textId="598883DB" w:rsidR="00DE02C4" w:rsidRPr="00DE6498" w:rsidRDefault="00DA73E2" w:rsidP="00DA73E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285335B8" w14:textId="680DD9C1" w:rsidR="00DE6498" w:rsidRPr="00DE6498" w:rsidRDefault="001C7CAD" w:rsidP="009978D9">
      <w:pPr>
        <w:pStyle w:val="Ttulo1"/>
      </w:pPr>
      <w:bookmarkStart w:id="9" w:name="_Toc231968319"/>
      <w:bookmarkStart w:id="10" w:name="_Toc239163594"/>
      <w:bookmarkStart w:id="11" w:name="_Toc239759219"/>
      <w:bookmarkStart w:id="12" w:name="_Toc11906210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552996" wp14:editId="3D4CDB73">
            <wp:simplePos x="0" y="0"/>
            <wp:positionH relativeFrom="column">
              <wp:posOffset>97790</wp:posOffset>
            </wp:positionH>
            <wp:positionV relativeFrom="paragraph">
              <wp:posOffset>299085</wp:posOffset>
            </wp:positionV>
            <wp:extent cx="5532120" cy="2666365"/>
            <wp:effectExtent l="0" t="0" r="0" b="0"/>
            <wp:wrapTopAndBottom/>
            <wp:docPr id="4" name="Imagem 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0" b="7283"/>
                    <a:stretch/>
                  </pic:blipFill>
                  <pic:spPr bwMode="auto">
                    <a:xfrm>
                      <a:off x="0" y="0"/>
                      <a:ext cx="553212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498" w:rsidRPr="00DE6498">
        <w:t>Parecer Quanto a Viabilidade Técnica da Solução</w:t>
      </w:r>
      <w:bookmarkEnd w:id="9"/>
      <w:bookmarkEnd w:id="10"/>
      <w:bookmarkEnd w:id="11"/>
      <w:bookmarkEnd w:id="12"/>
    </w:p>
    <w:p w14:paraId="1793CF72" w14:textId="34637897" w:rsidR="00DE6498" w:rsidRPr="00DE6498" w:rsidRDefault="00DE649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1C89F6CC" w14:textId="77777777" w:rsidR="00DE6498" w:rsidRPr="00DE6498" w:rsidRDefault="00DE6498" w:rsidP="009978D9">
      <w:pPr>
        <w:pStyle w:val="Ttulo1"/>
      </w:pPr>
      <w:bookmarkStart w:id="13" w:name="_Toc239163595"/>
      <w:bookmarkStart w:id="14" w:name="_Toc239759220"/>
      <w:bookmarkStart w:id="15" w:name="_Toc119062102"/>
      <w:r w:rsidRPr="00DE6498">
        <w:t>Descrição da Análise Técnica</w:t>
      </w:r>
      <w:bookmarkEnd w:id="13"/>
      <w:bookmarkEnd w:id="14"/>
      <w:bookmarkEnd w:id="15"/>
    </w:p>
    <w:p w14:paraId="73CDB44B" w14:textId="03476852" w:rsidR="00DE6498" w:rsidRDefault="00DE649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DE6498">
        <w:rPr>
          <w:rFonts w:ascii="Arial" w:hAnsi="Arial" w:cs="Arial"/>
          <w:sz w:val="20"/>
          <w:szCs w:val="20"/>
        </w:rPr>
        <w:t>&lt;</w:t>
      </w:r>
      <w:r w:rsidRPr="00DE6498"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Descrição textual do que deve ser desenvolvido/modificado nos diferentes módulos que serão afetados. O texto pode ser agrupado por módulos no caso das alterações serem suficientemente independentes. Este texto deve </w:t>
      </w:r>
      <w:r w:rsidR="00E95413">
        <w:rPr>
          <w:rStyle w:val="nfase"/>
          <w:rFonts w:ascii="Arial" w:eastAsia="Calibri" w:hAnsi="Arial" w:cs="Arial"/>
          <w:color w:val="0000FF"/>
          <w:sz w:val="20"/>
          <w:szCs w:val="20"/>
        </w:rPr>
        <w:t xml:space="preserve">deixar claro </w:t>
      </w:r>
      <w:r w:rsidRPr="00DE6498">
        <w:rPr>
          <w:rStyle w:val="nfase"/>
          <w:rFonts w:ascii="Arial" w:eastAsia="Calibri" w:hAnsi="Arial" w:cs="Arial"/>
          <w:color w:val="0000FF"/>
          <w:sz w:val="20"/>
          <w:szCs w:val="20"/>
        </w:rPr>
        <w:t>o que será desenvolvido, servindo como um resumo do que será especificado nos itens seguintes.</w:t>
      </w:r>
      <w:r w:rsidRPr="00DE6498">
        <w:rPr>
          <w:rFonts w:ascii="Arial" w:hAnsi="Arial" w:cs="Arial"/>
          <w:sz w:val="20"/>
          <w:szCs w:val="20"/>
        </w:rPr>
        <w:t>&gt;</w:t>
      </w:r>
    </w:p>
    <w:p w14:paraId="393812BD" w14:textId="3E741960" w:rsidR="0037290F" w:rsidRPr="00DE6498" w:rsidRDefault="0037290F" w:rsidP="0037290F">
      <w:pPr>
        <w:rPr>
          <w:rFonts w:ascii="Arial" w:hAnsi="Arial" w:cs="Arial"/>
          <w:bCs/>
          <w:sz w:val="20"/>
          <w:szCs w:val="20"/>
        </w:rPr>
      </w:pPr>
    </w:p>
    <w:p w14:paraId="1E4FF958" w14:textId="2D21ABF6" w:rsidR="00DE6498" w:rsidRDefault="00DE6498" w:rsidP="009978D9">
      <w:pPr>
        <w:pStyle w:val="Ttulo1"/>
      </w:pPr>
      <w:bookmarkStart w:id="16" w:name="_Toc239163596"/>
      <w:bookmarkStart w:id="17" w:name="_Toc239759221"/>
      <w:bookmarkStart w:id="18" w:name="_Toc119062103"/>
      <w:r w:rsidRPr="00DE6498">
        <w:t>Arquitetura</w:t>
      </w:r>
      <w:bookmarkEnd w:id="16"/>
      <w:bookmarkEnd w:id="17"/>
      <w:bookmarkEnd w:id="18"/>
      <w:r w:rsidR="00AF6860">
        <w:t xml:space="preserve"> </w:t>
      </w:r>
    </w:p>
    <w:p w14:paraId="192469E4" w14:textId="0C9F6C11" w:rsidR="00941058" w:rsidRPr="00941058" w:rsidRDefault="00941058" w:rsidP="00941058">
      <w:pPr>
        <w:pStyle w:val="Ttulo2"/>
      </w:pPr>
      <w:bookmarkStart w:id="19" w:name="_Toc239163597"/>
      <w:bookmarkStart w:id="20" w:name="_Toc239759222"/>
      <w:bookmarkStart w:id="21" w:name="_Toc119062104"/>
      <w:r>
        <w:rPr>
          <w:rFonts w:ascii="Times New Roman" w:hAnsi="Times New Roman"/>
          <w:noProof/>
        </w:rPr>
        <w:object w:dxaOrig="1440" w:dyaOrig="1440" w14:anchorId="0782C5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left:0;text-align:left;margin-left:-4.55pt;margin-top:23.05pt;width:452.65pt;height:241.2pt;z-index:251665408;mso-position-horizontal-relative:text;mso-position-vertical-relative:text;mso-width-relative:page;mso-height-relative:page" filled="t">
            <v:imagedata r:id="rId15" o:title=""/>
            <o:lock v:ext="edit" aspectratio="f"/>
            <w10:wrap type="topAndBottom"/>
          </v:shape>
          <o:OLEObject Type="Embed" ProgID="StaticMetafile" ShapeID="_x0000_s2052" DrawAspect="Content" ObjectID="_1731846434" r:id="rId16"/>
        </w:object>
      </w:r>
      <w:proofErr w:type="spellStart"/>
      <w:r w:rsidR="00DE6498" w:rsidRPr="00876DB5">
        <w:t>Diagrama</w:t>
      </w:r>
      <w:bookmarkEnd w:id="19"/>
      <w:bookmarkEnd w:id="20"/>
      <w:bookmarkEnd w:id="21"/>
      <w:proofErr w:type="spellEnd"/>
    </w:p>
    <w:p w14:paraId="2E38F3C5" w14:textId="77777777" w:rsidR="00321F05" w:rsidRPr="00321F05" w:rsidRDefault="00321F05" w:rsidP="00321F05">
      <w:pPr>
        <w:rPr>
          <w:lang w:val="en-US" w:eastAsia="en-US"/>
        </w:rPr>
      </w:pPr>
    </w:p>
    <w:p w14:paraId="71332748" w14:textId="7C2B022C" w:rsidR="00DE6498" w:rsidRPr="00DE6498" w:rsidRDefault="00DE6498" w:rsidP="009978D9">
      <w:pPr>
        <w:pStyle w:val="Ttulo2"/>
      </w:pPr>
      <w:bookmarkStart w:id="22" w:name="_Toc239163598"/>
      <w:bookmarkStart w:id="23" w:name="_Toc239759223"/>
      <w:bookmarkStart w:id="24" w:name="_Toc119062105"/>
      <w:proofErr w:type="spellStart"/>
      <w:r w:rsidRPr="00DE6498">
        <w:t>Detalhamento</w:t>
      </w:r>
      <w:bookmarkEnd w:id="22"/>
      <w:bookmarkEnd w:id="23"/>
      <w:bookmarkEnd w:id="24"/>
      <w:proofErr w:type="spellEnd"/>
    </w:p>
    <w:p w14:paraId="399E3183" w14:textId="24D85DC9" w:rsidR="00DE6498" w:rsidRPr="00DE6498" w:rsidRDefault="00DE6498" w:rsidP="00DE6498">
      <w:pPr>
        <w:spacing w:line="276" w:lineRule="auto"/>
        <w:ind w:left="360"/>
        <w:jc w:val="both"/>
        <w:rPr>
          <w:rStyle w:val="nfase"/>
          <w:rFonts w:ascii="Arial" w:eastAsia="Calibri" w:hAnsi="Arial" w:cs="Arial"/>
          <w:i w:val="0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2"/>
        <w:gridCol w:w="6751"/>
      </w:tblGrid>
      <w:tr w:rsidR="00DE6498" w:rsidRPr="00DE6498" w14:paraId="766916D6" w14:textId="77777777" w:rsidTr="00DE6498">
        <w:tc>
          <w:tcPr>
            <w:tcW w:w="1525" w:type="pct"/>
            <w:shd w:val="clear" w:color="auto" w:fill="004B8D"/>
            <w:vAlign w:val="center"/>
          </w:tcPr>
          <w:p w14:paraId="04DE32C7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Componente</w:t>
            </w:r>
          </w:p>
        </w:tc>
        <w:tc>
          <w:tcPr>
            <w:tcW w:w="3475" w:type="pct"/>
            <w:shd w:val="clear" w:color="auto" w:fill="004B8D"/>
          </w:tcPr>
          <w:p w14:paraId="5B4EBB02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Descrição</w:t>
            </w:r>
          </w:p>
        </w:tc>
      </w:tr>
      <w:tr w:rsidR="00321F05" w:rsidRPr="00DE6498" w14:paraId="09AB22C1" w14:textId="77777777" w:rsidTr="00FA0D95">
        <w:tc>
          <w:tcPr>
            <w:tcW w:w="1525" w:type="pct"/>
            <w:shd w:val="clear" w:color="auto" w:fill="FFFFFF"/>
            <w:vAlign w:val="center"/>
          </w:tcPr>
          <w:p w14:paraId="389E0B26" w14:textId="45911766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1º Quadrante (Máquinas):</w:t>
            </w:r>
          </w:p>
        </w:tc>
        <w:tc>
          <w:tcPr>
            <w:tcW w:w="3475" w:type="pct"/>
            <w:shd w:val="clear" w:color="auto" w:fill="FFFFFF"/>
            <w:vAlign w:val="center"/>
          </w:tcPr>
          <w:p w14:paraId="221E90F1" w14:textId="6A3B8ADB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 xml:space="preserve">As máquinas são os desktops/notebooks da empresa parceira que possuem uma aplicação em Python e/ou </w:t>
            </w:r>
            <w:proofErr w:type="spellStart"/>
            <w:r w:rsidRPr="00DA1342">
              <w:rPr>
                <w:rFonts w:ascii="Times New Roman" w:eastAsia="Calibri" w:hAnsi="Times New Roman"/>
                <w:sz w:val="24"/>
              </w:rPr>
              <w:t>Kotlin</w:t>
            </w:r>
            <w:proofErr w:type="spellEnd"/>
            <w:r w:rsidRPr="00DA1342">
              <w:rPr>
                <w:rFonts w:ascii="Times New Roman" w:eastAsia="Calibri" w:hAnsi="Times New Roman"/>
                <w:sz w:val="24"/>
              </w:rPr>
              <w:t>, responsável por fazer a leitura e a migração de dados para banco de dados SQL Server, que através do nosso Website na nuvem será possível essas informações chegarem de maneira que pode ser entendido pela nossa aplicação.</w:t>
            </w:r>
          </w:p>
        </w:tc>
      </w:tr>
      <w:tr w:rsidR="00321F05" w:rsidRPr="00DE6498" w14:paraId="10F28D67" w14:textId="77777777" w:rsidTr="00FA0D95">
        <w:tc>
          <w:tcPr>
            <w:tcW w:w="1525" w:type="pct"/>
            <w:shd w:val="clear" w:color="auto" w:fill="FFFFFF"/>
            <w:vAlign w:val="center"/>
          </w:tcPr>
          <w:p w14:paraId="0560F83F" w14:textId="094AD57E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2º Quadrante (Cloud Microsoft Azure):</w:t>
            </w:r>
          </w:p>
        </w:tc>
        <w:tc>
          <w:tcPr>
            <w:tcW w:w="3475" w:type="pct"/>
            <w:shd w:val="clear" w:color="auto" w:fill="FFFFFF"/>
          </w:tcPr>
          <w:p w14:paraId="742029DA" w14:textId="16ED05C3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 xml:space="preserve">É a base de recebimento dos dados das máquinas presentes no quadrante 1 e 3 para o site na nuvem, que faz a leitura por meio da aplicação interna (Node.js) responsável por pegar os dados do banco (SQL Server) e transformá-los em dados legíveis ao </w:t>
            </w:r>
            <w:proofErr w:type="spellStart"/>
            <w:r w:rsidRPr="00DA1342">
              <w:rPr>
                <w:rFonts w:ascii="Times New Roman" w:eastAsia="Calibri" w:hAnsi="Times New Roman"/>
                <w:sz w:val="24"/>
              </w:rPr>
              <w:t>JavaScript</w:t>
            </w:r>
            <w:proofErr w:type="spellEnd"/>
            <w:r w:rsidRPr="00DA1342">
              <w:rPr>
                <w:rFonts w:ascii="Times New Roman" w:eastAsia="Calibri" w:hAnsi="Times New Roman"/>
                <w:sz w:val="24"/>
              </w:rPr>
              <w:t>, linguagem que faz com que os dados apareçam na tela com ajuda do Chart.js (API Especializada em criar gráficos).</w:t>
            </w:r>
          </w:p>
        </w:tc>
      </w:tr>
      <w:tr w:rsidR="00321F05" w:rsidRPr="00DE6498" w14:paraId="787A70A2" w14:textId="77777777" w:rsidTr="00FA0D95">
        <w:tc>
          <w:tcPr>
            <w:tcW w:w="1525" w:type="pct"/>
            <w:shd w:val="clear" w:color="auto" w:fill="FFFFFF"/>
            <w:vAlign w:val="center"/>
          </w:tcPr>
          <w:p w14:paraId="36CA8B96" w14:textId="1E02CC27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3º Quadrante (Cloud AWS):</w:t>
            </w:r>
          </w:p>
        </w:tc>
        <w:tc>
          <w:tcPr>
            <w:tcW w:w="3475" w:type="pct"/>
            <w:shd w:val="clear" w:color="auto" w:fill="FFFFFF"/>
          </w:tcPr>
          <w:p w14:paraId="1359D62E" w14:textId="6C5EC47D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 xml:space="preserve">As máquinas virtuais da AWS possuem uma aplicação em Python (e/ou </w:t>
            </w:r>
            <w:proofErr w:type="spellStart"/>
            <w:r w:rsidRPr="00DA1342">
              <w:rPr>
                <w:rFonts w:ascii="Times New Roman" w:eastAsia="Calibri" w:hAnsi="Times New Roman"/>
                <w:sz w:val="24"/>
              </w:rPr>
              <w:t>Kotlin</w:t>
            </w:r>
            <w:proofErr w:type="spellEnd"/>
            <w:r w:rsidRPr="00DA1342">
              <w:rPr>
                <w:rFonts w:ascii="Times New Roman" w:eastAsia="Calibri" w:hAnsi="Times New Roman"/>
                <w:sz w:val="24"/>
              </w:rPr>
              <w:t>) e MySQL, responsável por fazer a leitura e a migração de dados para banco de dados SQL Server, que através do nosso Website na nuvem será possível essas informações chegarem de maneira que pode ser entendido pela nossa aplicação.</w:t>
            </w:r>
          </w:p>
        </w:tc>
      </w:tr>
      <w:tr w:rsidR="00321F05" w:rsidRPr="00DE6498" w14:paraId="19B3E1FD" w14:textId="77777777" w:rsidTr="00FA0D95">
        <w:tc>
          <w:tcPr>
            <w:tcW w:w="1525" w:type="pct"/>
            <w:shd w:val="clear" w:color="auto" w:fill="FFFFFF"/>
            <w:vAlign w:val="center"/>
          </w:tcPr>
          <w:p w14:paraId="0C3FF376" w14:textId="0AA4E4D4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>4º Quadrante (Cliente - Dell):</w:t>
            </w:r>
          </w:p>
        </w:tc>
        <w:tc>
          <w:tcPr>
            <w:tcW w:w="3475" w:type="pct"/>
            <w:shd w:val="clear" w:color="auto" w:fill="FFFFFF"/>
          </w:tcPr>
          <w:p w14:paraId="0C6BAC0B" w14:textId="72EB3E67" w:rsidR="00321F05" w:rsidRPr="00DE6498" w:rsidRDefault="00321F05" w:rsidP="00321F05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A1342">
              <w:rPr>
                <w:rFonts w:ascii="Times New Roman" w:eastAsia="Calibri" w:hAnsi="Times New Roman"/>
                <w:sz w:val="24"/>
              </w:rPr>
              <w:t xml:space="preserve">O cliente (Empresa Dell), por meio de uma conexão </w:t>
            </w:r>
            <w:proofErr w:type="spellStart"/>
            <w:r w:rsidRPr="00DA1342">
              <w:rPr>
                <w:rFonts w:ascii="Times New Roman" w:eastAsia="Calibri" w:hAnsi="Times New Roman"/>
                <w:sz w:val="24"/>
              </w:rPr>
              <w:t>wifi</w:t>
            </w:r>
            <w:proofErr w:type="spellEnd"/>
            <w:r w:rsidRPr="00DA1342">
              <w:rPr>
                <w:rFonts w:ascii="Times New Roman" w:eastAsia="Calibri" w:hAnsi="Times New Roman"/>
                <w:sz w:val="24"/>
              </w:rPr>
              <w:t xml:space="preserve"> e um navegador web (pelo seu computador), tem acesso aos gráficos, relatórios e dados de suas máquinas após fazer o login que vem diretamente do banco de dados.</w:t>
            </w:r>
          </w:p>
        </w:tc>
      </w:tr>
    </w:tbl>
    <w:p w14:paraId="44276FF9" w14:textId="40B0513D" w:rsidR="00757CC9" w:rsidRDefault="00757CC9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472974E4" w14:textId="77777777" w:rsidR="00757CC9" w:rsidRDefault="00757CC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0A62398" w14:textId="37E02A73" w:rsidR="00DE6498" w:rsidRPr="00DE6498" w:rsidRDefault="00DE6498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37FF8F34" w14:textId="6A5533FE" w:rsidR="00DE6498" w:rsidRPr="00DE6498" w:rsidRDefault="00DE6498" w:rsidP="009978D9">
      <w:pPr>
        <w:pStyle w:val="Ttulo1"/>
      </w:pPr>
      <w:bookmarkStart w:id="25" w:name="_Toc239163599"/>
      <w:bookmarkStart w:id="26" w:name="_Toc239759224"/>
      <w:r w:rsidRPr="00DE6498">
        <w:t xml:space="preserve"> </w:t>
      </w:r>
      <w:bookmarkStart w:id="27" w:name="_Toc119062106"/>
      <w:r w:rsidRPr="00DE6498">
        <w:t>(Modelo de Dados)</w:t>
      </w:r>
      <w:bookmarkEnd w:id="25"/>
      <w:bookmarkEnd w:id="26"/>
      <w:bookmarkEnd w:id="27"/>
    </w:p>
    <w:p w14:paraId="62259F5F" w14:textId="342206C0" w:rsidR="00DE6498" w:rsidRPr="00DE6498" w:rsidRDefault="00DE6498" w:rsidP="009978D9">
      <w:pPr>
        <w:pStyle w:val="Ttulo2"/>
      </w:pPr>
      <w:bookmarkStart w:id="28" w:name="_Toc239163600"/>
      <w:bookmarkStart w:id="29" w:name="_Toc239759225"/>
      <w:bookmarkStart w:id="30" w:name="_Toc119062107"/>
      <w:proofErr w:type="spellStart"/>
      <w:r w:rsidRPr="00DE6498">
        <w:t>Diagrama</w:t>
      </w:r>
      <w:proofErr w:type="spellEnd"/>
      <w:r w:rsidRPr="00DE6498">
        <w:t xml:space="preserve"> </w:t>
      </w:r>
      <w:proofErr w:type="spellStart"/>
      <w:r w:rsidRPr="00DE6498">
        <w:t>Relacional</w:t>
      </w:r>
      <w:bookmarkEnd w:id="28"/>
      <w:bookmarkEnd w:id="29"/>
      <w:bookmarkEnd w:id="30"/>
      <w:proofErr w:type="spellEnd"/>
    </w:p>
    <w:p w14:paraId="6F812742" w14:textId="2DC95ED0" w:rsidR="00757CC9" w:rsidRDefault="00757CC9" w:rsidP="00EA0169">
      <w:pPr>
        <w:spacing w:line="276" w:lineRule="auto"/>
        <w:ind w:left="142"/>
        <w:jc w:val="both"/>
        <w:rPr>
          <w:rFonts w:ascii="Arial" w:hAnsi="Arial" w:cs="Arial"/>
          <w:sz w:val="20"/>
          <w:szCs w:val="20"/>
        </w:rPr>
      </w:pPr>
      <w:r w:rsidRPr="00FF32F4">
        <w:rPr>
          <w:rFonts w:eastAsia="Arial"/>
          <w:noProof/>
        </w:rPr>
        <w:drawing>
          <wp:anchor distT="0" distB="0" distL="114300" distR="114300" simplePos="0" relativeHeight="251661312" behindDoc="0" locked="0" layoutInCell="1" allowOverlap="1" wp14:anchorId="402CCEB4" wp14:editId="355E7592">
            <wp:simplePos x="0" y="0"/>
            <wp:positionH relativeFrom="column">
              <wp:posOffset>234950</wp:posOffset>
            </wp:positionH>
            <wp:positionV relativeFrom="paragraph">
              <wp:posOffset>248920</wp:posOffset>
            </wp:positionV>
            <wp:extent cx="5212080" cy="3757295"/>
            <wp:effectExtent l="0" t="0" r="0" b="0"/>
            <wp:wrapTopAndBottom/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/>
                  </pic:nvPicPr>
                  <pic:blipFill rotWithShape="1">
                    <a:blip r:embed="rId17"/>
                    <a:srcRect t="6562" b="2823"/>
                    <a:stretch/>
                  </pic:blipFill>
                  <pic:spPr bwMode="auto">
                    <a:xfrm>
                      <a:off x="0" y="0"/>
                      <a:ext cx="5212080" cy="375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BEE19" w14:textId="62B03535" w:rsidR="00757CC9" w:rsidRDefault="00757CC9" w:rsidP="00EA0169">
      <w:pPr>
        <w:spacing w:line="276" w:lineRule="auto"/>
        <w:ind w:left="142"/>
        <w:jc w:val="both"/>
        <w:rPr>
          <w:rFonts w:ascii="Arial" w:hAnsi="Arial" w:cs="Arial"/>
          <w:sz w:val="20"/>
          <w:szCs w:val="20"/>
        </w:rPr>
      </w:pPr>
    </w:p>
    <w:p w14:paraId="47FA7C69" w14:textId="7C380554" w:rsidR="00757CC9" w:rsidRPr="00DE6498" w:rsidRDefault="00757CC9" w:rsidP="00EA0169">
      <w:pPr>
        <w:spacing w:line="276" w:lineRule="auto"/>
        <w:ind w:left="142"/>
        <w:jc w:val="both"/>
        <w:rPr>
          <w:rStyle w:val="nfase"/>
          <w:rFonts w:ascii="Arial" w:eastAsia="Calibri" w:hAnsi="Arial" w:cs="Arial"/>
          <w:color w:val="0000FF"/>
          <w:sz w:val="20"/>
          <w:szCs w:val="20"/>
        </w:rPr>
      </w:pPr>
    </w:p>
    <w:p w14:paraId="42FC3EEF" w14:textId="018AA06D" w:rsidR="00DE6498" w:rsidRPr="00757CC9" w:rsidRDefault="00DE6498" w:rsidP="00757CC9">
      <w:pPr>
        <w:pStyle w:val="Ttulo2"/>
        <w:rPr>
          <w:rStyle w:val="nfase"/>
          <w:i w:val="0"/>
          <w:iCs/>
        </w:rPr>
      </w:pPr>
      <w:bookmarkStart w:id="31" w:name="_Toc239163601"/>
      <w:bookmarkStart w:id="32" w:name="_Toc239759226"/>
      <w:bookmarkStart w:id="33" w:name="_Toc119062108"/>
      <w:r w:rsidRPr="00DE6498">
        <w:t>Detalhamento do Diagrama Relacional</w:t>
      </w:r>
      <w:bookmarkEnd w:id="31"/>
      <w:bookmarkEnd w:id="32"/>
      <w:r w:rsidR="0066778C">
        <w:t xml:space="preserve"> – </w:t>
      </w:r>
      <w:proofErr w:type="spellStart"/>
      <w:r w:rsidR="0066778C">
        <w:t>Dicionario</w:t>
      </w:r>
      <w:proofErr w:type="spellEnd"/>
      <w:r w:rsidR="0066778C">
        <w:t xml:space="preserve"> de Dados</w:t>
      </w:r>
      <w:bookmarkEnd w:id="33"/>
    </w:p>
    <w:p w14:paraId="62073B27" w14:textId="77777777" w:rsidR="00DE6498" w:rsidRPr="00DE6498" w:rsidRDefault="00DE6498" w:rsidP="00DE6498">
      <w:pPr>
        <w:spacing w:line="276" w:lineRule="auto"/>
        <w:ind w:left="360"/>
        <w:jc w:val="both"/>
        <w:rPr>
          <w:rStyle w:val="nfase"/>
          <w:rFonts w:ascii="Arial" w:eastAsia="Calibri" w:hAnsi="Arial" w:cs="Arial"/>
          <w:i w:val="0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2"/>
        <w:gridCol w:w="6751"/>
      </w:tblGrid>
      <w:tr w:rsidR="00DE6498" w:rsidRPr="00DE6498" w14:paraId="402FDB4F" w14:textId="77777777" w:rsidTr="00DE6498">
        <w:tc>
          <w:tcPr>
            <w:tcW w:w="1525" w:type="pct"/>
            <w:shd w:val="clear" w:color="auto" w:fill="004B8D"/>
            <w:vAlign w:val="center"/>
          </w:tcPr>
          <w:p w14:paraId="4A752953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Objeto</w:t>
            </w:r>
          </w:p>
        </w:tc>
        <w:tc>
          <w:tcPr>
            <w:tcW w:w="3475" w:type="pct"/>
            <w:shd w:val="clear" w:color="auto" w:fill="004B8D"/>
          </w:tcPr>
          <w:p w14:paraId="0BBF2D0C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Descrição</w:t>
            </w:r>
          </w:p>
        </w:tc>
      </w:tr>
      <w:tr w:rsidR="00DE6498" w:rsidRPr="00DE6498" w14:paraId="25BBFE79" w14:textId="77777777" w:rsidTr="00DE6498">
        <w:tc>
          <w:tcPr>
            <w:tcW w:w="1525" w:type="pct"/>
            <w:shd w:val="clear" w:color="auto" w:fill="FFFFFF"/>
          </w:tcPr>
          <w:p w14:paraId="06FD3726" w14:textId="567EBD33" w:rsidR="00DE6498" w:rsidRPr="00DE6498" w:rsidRDefault="001270E7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Perfil</w:t>
            </w:r>
          </w:p>
        </w:tc>
        <w:tc>
          <w:tcPr>
            <w:tcW w:w="3475" w:type="pct"/>
            <w:shd w:val="clear" w:color="auto" w:fill="FFFFFF"/>
          </w:tcPr>
          <w:p w14:paraId="3B39714A" w14:textId="1EB1E504" w:rsidR="00DE6498" w:rsidRPr="00DE6498" w:rsidRDefault="00CE1F05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Permissão do usuário de acordo com o perfil (Administrador, </w:t>
            </w:r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Desenvolvedor</w:t>
            </w:r>
            <w:proofErr w:type="gramEnd"/>
            <w:r>
              <w:rPr>
                <w:rFonts w:ascii="Arial" w:hAnsi="Arial" w:cs="Arial"/>
                <w:iCs/>
                <w:sz w:val="20"/>
                <w:szCs w:val="20"/>
              </w:rPr>
              <w:t xml:space="preserve"> ou Funcionario)</w:t>
            </w:r>
          </w:p>
        </w:tc>
      </w:tr>
      <w:tr w:rsidR="00DE6498" w:rsidRPr="00DE6498" w14:paraId="5D87DA3D" w14:textId="77777777" w:rsidTr="00DE6498">
        <w:tc>
          <w:tcPr>
            <w:tcW w:w="1525" w:type="pct"/>
            <w:shd w:val="clear" w:color="auto" w:fill="FFFFFF"/>
          </w:tcPr>
          <w:p w14:paraId="381E3296" w14:textId="68F004FB" w:rsidR="00DE6498" w:rsidRPr="00DE6498" w:rsidRDefault="00CE1F05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Tabela </w:t>
            </w:r>
            <w:proofErr w:type="spellStart"/>
            <w:r>
              <w:rPr>
                <w:rFonts w:ascii="Arial" w:hAnsi="Arial" w:cs="Arial"/>
                <w:iCs/>
                <w:sz w:val="20"/>
                <w:szCs w:val="20"/>
              </w:rPr>
              <w:t>Usuario</w:t>
            </w:r>
            <w:proofErr w:type="spellEnd"/>
          </w:p>
        </w:tc>
        <w:tc>
          <w:tcPr>
            <w:tcW w:w="3475" w:type="pct"/>
            <w:shd w:val="clear" w:color="auto" w:fill="FFFFFF"/>
          </w:tcPr>
          <w:p w14:paraId="79877B08" w14:textId="13B7EE6F" w:rsidR="00DE6498" w:rsidRPr="00DE6498" w:rsidRDefault="00CE1F05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Dados dos usuários do sistema com </w:t>
            </w:r>
            <w:r w:rsidR="00B53BE8">
              <w:rPr>
                <w:rFonts w:ascii="Arial" w:hAnsi="Arial" w:cs="Arial"/>
                <w:iCs/>
                <w:sz w:val="20"/>
                <w:szCs w:val="20"/>
              </w:rPr>
              <w:t>informações cadastrais.</w:t>
            </w:r>
          </w:p>
        </w:tc>
      </w:tr>
      <w:tr w:rsidR="00B53BE8" w:rsidRPr="00DE6498" w14:paraId="308DAC32" w14:textId="77777777" w:rsidTr="007C70F6">
        <w:tc>
          <w:tcPr>
            <w:tcW w:w="1525" w:type="pct"/>
            <w:shd w:val="clear" w:color="auto" w:fill="FFFFFF"/>
          </w:tcPr>
          <w:p w14:paraId="6EED232F" w14:textId="05A78A1D" w:rsidR="00B53BE8" w:rsidRDefault="00B53BE8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Empresa</w:t>
            </w:r>
          </w:p>
        </w:tc>
        <w:tc>
          <w:tcPr>
            <w:tcW w:w="3475" w:type="pct"/>
            <w:shd w:val="clear" w:color="auto" w:fill="FFFFFF"/>
          </w:tcPr>
          <w:p w14:paraId="1A6BB1B8" w14:textId="00B0B356" w:rsidR="00B53BE8" w:rsidRDefault="00B53BE8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Dados das empresas com informações cadastrais</w:t>
            </w:r>
          </w:p>
        </w:tc>
      </w:tr>
      <w:tr w:rsidR="00B53BE8" w:rsidRPr="00DE6498" w14:paraId="6F972F84" w14:textId="77777777" w:rsidTr="007C70F6">
        <w:tc>
          <w:tcPr>
            <w:tcW w:w="1525" w:type="pct"/>
            <w:shd w:val="clear" w:color="auto" w:fill="FFFFFF"/>
          </w:tcPr>
          <w:p w14:paraId="4613D786" w14:textId="643828B0" w:rsidR="00B53BE8" w:rsidRDefault="00B53BE8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Lote</w:t>
            </w:r>
          </w:p>
        </w:tc>
        <w:tc>
          <w:tcPr>
            <w:tcW w:w="3475" w:type="pct"/>
            <w:shd w:val="clear" w:color="auto" w:fill="FFFFFF"/>
          </w:tcPr>
          <w:p w14:paraId="024015F6" w14:textId="439D8789" w:rsidR="00B53BE8" w:rsidRDefault="00B53BE8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Dados do lote de </w:t>
            </w:r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maquinas</w:t>
            </w:r>
            <w:proofErr w:type="gramEnd"/>
            <w:r>
              <w:rPr>
                <w:rFonts w:ascii="Arial" w:hAnsi="Arial" w:cs="Arial"/>
                <w:iCs/>
                <w:sz w:val="20"/>
                <w:szCs w:val="20"/>
              </w:rPr>
              <w:t xml:space="preserve"> da empresa com informações</w:t>
            </w:r>
            <w:r w:rsidR="005D7BF8">
              <w:rPr>
                <w:rFonts w:ascii="Arial" w:hAnsi="Arial" w:cs="Arial"/>
                <w:iCs/>
                <w:sz w:val="20"/>
                <w:szCs w:val="20"/>
              </w:rPr>
              <w:t xml:space="preserve"> para reconhecimento posterior.</w:t>
            </w:r>
          </w:p>
        </w:tc>
      </w:tr>
      <w:tr w:rsidR="00B53BE8" w:rsidRPr="00DE6498" w14:paraId="754EB6D4" w14:textId="77777777" w:rsidTr="007C70F6">
        <w:tc>
          <w:tcPr>
            <w:tcW w:w="1525" w:type="pct"/>
            <w:shd w:val="clear" w:color="auto" w:fill="FFFFFF"/>
          </w:tcPr>
          <w:p w14:paraId="1606E128" w14:textId="310F3988" w:rsidR="00B53BE8" w:rsidRDefault="005D7BF8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Tabela </w:t>
            </w:r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Maquina</w:t>
            </w:r>
            <w:proofErr w:type="gramEnd"/>
          </w:p>
        </w:tc>
        <w:tc>
          <w:tcPr>
            <w:tcW w:w="3475" w:type="pct"/>
            <w:shd w:val="clear" w:color="auto" w:fill="FFFFFF"/>
          </w:tcPr>
          <w:p w14:paraId="20F86BDD" w14:textId="39D1BBAE" w:rsidR="00B53BE8" w:rsidRDefault="005D7BF8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Informações das </w:t>
            </w:r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maquinas</w:t>
            </w:r>
            <w:proofErr w:type="gramEnd"/>
            <w:r>
              <w:rPr>
                <w:rFonts w:ascii="Arial" w:hAnsi="Arial" w:cs="Arial"/>
                <w:iCs/>
                <w:sz w:val="20"/>
                <w:szCs w:val="20"/>
              </w:rPr>
              <w:t xml:space="preserve"> de cada lote e </w:t>
            </w:r>
            <w:r w:rsidR="004351FA">
              <w:rPr>
                <w:rFonts w:ascii="Arial" w:hAnsi="Arial" w:cs="Arial"/>
                <w:iCs/>
                <w:sz w:val="20"/>
                <w:szCs w:val="20"/>
              </w:rPr>
              <w:t>a identificação delas.</w:t>
            </w:r>
          </w:p>
        </w:tc>
      </w:tr>
      <w:tr w:rsidR="00B53BE8" w:rsidRPr="00DE6498" w14:paraId="7AB047B3" w14:textId="77777777" w:rsidTr="007C70F6">
        <w:tc>
          <w:tcPr>
            <w:tcW w:w="1525" w:type="pct"/>
            <w:shd w:val="clear" w:color="auto" w:fill="FFFFFF"/>
          </w:tcPr>
          <w:p w14:paraId="67C8D009" w14:textId="2822057D" w:rsidR="00B53BE8" w:rsidRDefault="004351FA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Especificações</w:t>
            </w:r>
          </w:p>
        </w:tc>
        <w:tc>
          <w:tcPr>
            <w:tcW w:w="3475" w:type="pct"/>
            <w:shd w:val="clear" w:color="auto" w:fill="FFFFFF"/>
          </w:tcPr>
          <w:p w14:paraId="1DE1CE33" w14:textId="3E3CA660" w:rsidR="00B53BE8" w:rsidRDefault="004351FA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Informações das características de cada lote, processador</w:t>
            </w:r>
            <w:r w:rsidR="00131547">
              <w:rPr>
                <w:rFonts w:ascii="Arial" w:hAnsi="Arial" w:cs="Arial"/>
                <w:iCs/>
                <w:sz w:val="20"/>
                <w:szCs w:val="20"/>
              </w:rPr>
              <w:t xml:space="preserve">, disco e </w:t>
            </w:r>
            <w:proofErr w:type="spellStart"/>
            <w:r w:rsidR="00131547">
              <w:rPr>
                <w:rFonts w:ascii="Arial" w:hAnsi="Arial" w:cs="Arial"/>
                <w:iCs/>
                <w:sz w:val="20"/>
                <w:szCs w:val="20"/>
              </w:rPr>
              <w:t>ram</w:t>
            </w:r>
            <w:proofErr w:type="spellEnd"/>
            <w:r w:rsidR="00131547">
              <w:rPr>
                <w:rFonts w:ascii="Arial" w:hAnsi="Arial" w:cs="Arial"/>
                <w:iCs/>
                <w:sz w:val="20"/>
                <w:szCs w:val="20"/>
              </w:rPr>
              <w:t xml:space="preserve"> dele.</w:t>
            </w:r>
          </w:p>
        </w:tc>
      </w:tr>
      <w:tr w:rsidR="00B53BE8" w:rsidRPr="00DE6498" w14:paraId="41A43F0A" w14:textId="77777777" w:rsidTr="007C70F6">
        <w:tc>
          <w:tcPr>
            <w:tcW w:w="1525" w:type="pct"/>
            <w:shd w:val="clear" w:color="auto" w:fill="FFFFFF"/>
          </w:tcPr>
          <w:p w14:paraId="57BBA1AD" w14:textId="361FD8E2" w:rsidR="00B53BE8" w:rsidRDefault="00131547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Leitura</w:t>
            </w:r>
          </w:p>
        </w:tc>
        <w:tc>
          <w:tcPr>
            <w:tcW w:w="3475" w:type="pct"/>
            <w:shd w:val="clear" w:color="auto" w:fill="FFFFFF"/>
          </w:tcPr>
          <w:p w14:paraId="5436493B" w14:textId="205E17CA" w:rsidR="00B53BE8" w:rsidRDefault="00131547" w:rsidP="007C70F6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Dados inseridos com a leitura dos componentes de cada </w:t>
            </w:r>
            <w:proofErr w:type="spellStart"/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maquina</w:t>
            </w:r>
            <w:proofErr w:type="spellEnd"/>
            <w:proofErr w:type="gramEnd"/>
            <w:r w:rsidR="00105D4D">
              <w:rPr>
                <w:rFonts w:ascii="Arial" w:hAnsi="Arial" w:cs="Arial"/>
                <w:iCs/>
                <w:sz w:val="20"/>
                <w:szCs w:val="20"/>
              </w:rPr>
              <w:t>, ou seja, valores que esses componentes mandam e são lidos com um id especifico.</w:t>
            </w:r>
          </w:p>
        </w:tc>
      </w:tr>
      <w:tr w:rsidR="00105D4D" w:rsidRPr="00DE6498" w14:paraId="2D7600AD" w14:textId="77777777" w:rsidTr="00DE6498">
        <w:tc>
          <w:tcPr>
            <w:tcW w:w="1525" w:type="pct"/>
            <w:shd w:val="clear" w:color="auto" w:fill="FFFFFF"/>
          </w:tcPr>
          <w:p w14:paraId="59D47B34" w14:textId="32BCE516" w:rsidR="00105D4D" w:rsidRDefault="00105D4D" w:rsidP="00105D4D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Tabela Leitura Processos</w:t>
            </w:r>
          </w:p>
        </w:tc>
        <w:tc>
          <w:tcPr>
            <w:tcW w:w="3475" w:type="pct"/>
            <w:shd w:val="clear" w:color="auto" w:fill="FFFFFF"/>
          </w:tcPr>
          <w:p w14:paraId="47875288" w14:textId="123244A9" w:rsidR="00105D4D" w:rsidRDefault="00105D4D" w:rsidP="00105D4D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Dados inseridos com a leitura dos </w:t>
            </w:r>
            <w:r>
              <w:rPr>
                <w:rFonts w:ascii="Arial" w:hAnsi="Arial" w:cs="Arial"/>
                <w:iCs/>
                <w:sz w:val="20"/>
                <w:szCs w:val="20"/>
              </w:rPr>
              <w:t>processos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de cada </w:t>
            </w:r>
            <w:proofErr w:type="spellStart"/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maquina</w:t>
            </w:r>
            <w:proofErr w:type="spellEnd"/>
            <w:proofErr w:type="gramEnd"/>
            <w:r>
              <w:rPr>
                <w:rFonts w:ascii="Arial" w:hAnsi="Arial" w:cs="Arial"/>
                <w:iCs/>
                <w:sz w:val="20"/>
                <w:szCs w:val="20"/>
              </w:rPr>
              <w:t xml:space="preserve">, ou seja, valores que esses </w:t>
            </w:r>
            <w:r w:rsidR="00C24E88">
              <w:rPr>
                <w:rFonts w:ascii="Arial" w:hAnsi="Arial" w:cs="Arial"/>
                <w:iCs/>
                <w:sz w:val="20"/>
                <w:szCs w:val="20"/>
              </w:rPr>
              <w:t>processos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mandam e são lidos com um id especifico.</w:t>
            </w:r>
          </w:p>
        </w:tc>
      </w:tr>
    </w:tbl>
    <w:p w14:paraId="3FCC4B93" w14:textId="77777777" w:rsidR="00DE6498" w:rsidRPr="00DE6498" w:rsidRDefault="00DE6498" w:rsidP="00C24E8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1B7C1215" w14:textId="77777777" w:rsidR="00DE6498" w:rsidRPr="00DE6498" w:rsidRDefault="00DE6498" w:rsidP="009978D9">
      <w:pPr>
        <w:pStyle w:val="Ttulo1"/>
      </w:pPr>
      <w:bookmarkStart w:id="34" w:name="_Toc239163602"/>
      <w:bookmarkStart w:id="35" w:name="_Toc239759227"/>
      <w:bookmarkStart w:id="36" w:name="_Toc119062109"/>
      <w:r w:rsidRPr="00DE6498">
        <w:t>Interfaces de Integração</w:t>
      </w:r>
      <w:bookmarkEnd w:id="34"/>
      <w:bookmarkEnd w:id="35"/>
      <w:bookmarkEnd w:id="36"/>
    </w:p>
    <w:p w14:paraId="01CE74A4" w14:textId="77777777" w:rsidR="00DE6498" w:rsidRPr="00DE6498" w:rsidRDefault="00DE6498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  <w:r w:rsidRPr="00DE6498">
        <w:rPr>
          <w:rFonts w:ascii="Arial" w:hAnsi="Arial" w:cs="Arial"/>
          <w:sz w:val="20"/>
          <w:szCs w:val="20"/>
        </w:rPr>
        <w:t>&lt;</w:t>
      </w:r>
      <w:r w:rsidRPr="00DE6498">
        <w:rPr>
          <w:rStyle w:val="nfase"/>
          <w:rFonts w:ascii="Arial" w:eastAsia="Calibri" w:hAnsi="Arial" w:cs="Arial"/>
          <w:color w:val="0000FF"/>
          <w:sz w:val="20"/>
          <w:szCs w:val="20"/>
        </w:rPr>
        <w:t>Caso a análise em questão possua integrações com outros sistemas, seja recebendo ou provendo informações, deve haver o detalhamento da forma como a integração será realizada.</w:t>
      </w:r>
      <w:r w:rsidRPr="00DE6498">
        <w:rPr>
          <w:rFonts w:ascii="Arial" w:hAnsi="Arial" w:cs="Arial"/>
          <w:sz w:val="20"/>
          <w:szCs w:val="20"/>
        </w:rPr>
        <w:t>&gt;</w:t>
      </w:r>
    </w:p>
    <w:p w14:paraId="685D7637" w14:textId="77777777" w:rsidR="00DE6498" w:rsidRPr="00DE6498" w:rsidRDefault="00DE649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3"/>
        <w:gridCol w:w="2646"/>
        <w:gridCol w:w="2337"/>
        <w:gridCol w:w="3017"/>
      </w:tblGrid>
      <w:tr w:rsidR="00DE6498" w:rsidRPr="00DE6498" w14:paraId="00037847" w14:textId="77777777" w:rsidTr="00DE6498">
        <w:trPr>
          <w:trHeight w:val="258"/>
        </w:trPr>
        <w:tc>
          <w:tcPr>
            <w:tcW w:w="882" w:type="pct"/>
            <w:shd w:val="clear" w:color="auto" w:fill="004B8D"/>
            <w:vAlign w:val="center"/>
          </w:tcPr>
          <w:p w14:paraId="648D167D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Integração</w:t>
            </w:r>
          </w:p>
        </w:tc>
        <w:tc>
          <w:tcPr>
            <w:tcW w:w="1362" w:type="pct"/>
            <w:shd w:val="clear" w:color="auto" w:fill="004B8D"/>
            <w:vAlign w:val="center"/>
          </w:tcPr>
          <w:p w14:paraId="13A4A995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Mecanismo</w:t>
            </w:r>
          </w:p>
        </w:tc>
        <w:tc>
          <w:tcPr>
            <w:tcW w:w="1203" w:type="pct"/>
            <w:shd w:val="clear" w:color="auto" w:fill="004B8D"/>
            <w:vAlign w:val="center"/>
          </w:tcPr>
          <w:p w14:paraId="2F0A6962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Método</w:t>
            </w:r>
          </w:p>
        </w:tc>
        <w:tc>
          <w:tcPr>
            <w:tcW w:w="1554" w:type="pct"/>
            <w:shd w:val="clear" w:color="auto" w:fill="004B8D"/>
            <w:vAlign w:val="center"/>
          </w:tcPr>
          <w:p w14:paraId="3D79AD8B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Classificação (Consumidor/Provedor)</w:t>
            </w:r>
          </w:p>
        </w:tc>
      </w:tr>
      <w:tr w:rsidR="00DE6498" w:rsidRPr="00DE6498" w14:paraId="5442039D" w14:textId="77777777" w:rsidTr="00DE6498">
        <w:trPr>
          <w:trHeight w:val="258"/>
        </w:trPr>
        <w:tc>
          <w:tcPr>
            <w:tcW w:w="882" w:type="pct"/>
            <w:shd w:val="clear" w:color="auto" w:fill="FFFFFF"/>
          </w:tcPr>
          <w:p w14:paraId="2029F9E9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362" w:type="pct"/>
            <w:shd w:val="clear" w:color="auto" w:fill="FFFFFF"/>
          </w:tcPr>
          <w:p w14:paraId="05652961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E6498">
              <w:rPr>
                <w:rFonts w:ascii="Arial" w:hAnsi="Arial" w:cs="Arial"/>
                <w:iCs/>
                <w:sz w:val="20"/>
                <w:szCs w:val="20"/>
              </w:rPr>
              <w:t xml:space="preserve">&lt; </w:t>
            </w: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>DTS, Web-Services, Arquivos,etc</w:t>
            </w:r>
            <w:r w:rsidRPr="00DE6498">
              <w:rPr>
                <w:rFonts w:ascii="Arial" w:hAnsi="Arial" w:cs="Arial"/>
                <w:iCs/>
                <w:sz w:val="20"/>
                <w:szCs w:val="20"/>
              </w:rPr>
              <w:t xml:space="preserve"> &gt;</w:t>
            </w:r>
          </w:p>
        </w:tc>
        <w:tc>
          <w:tcPr>
            <w:tcW w:w="1203" w:type="pct"/>
            <w:shd w:val="clear" w:color="auto" w:fill="FFFFFF"/>
          </w:tcPr>
          <w:p w14:paraId="14F1255A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E6498">
              <w:rPr>
                <w:rFonts w:ascii="Arial" w:hAnsi="Arial" w:cs="Arial"/>
                <w:iCs/>
                <w:sz w:val="20"/>
                <w:szCs w:val="20"/>
              </w:rPr>
              <w:t xml:space="preserve">&lt; </w:t>
            </w:r>
            <w:r w:rsidRPr="00DE6498">
              <w:rPr>
                <w:rStyle w:val="nfase"/>
                <w:rFonts w:ascii="Arial" w:eastAsia="Calibri" w:hAnsi="Arial" w:cs="Arial"/>
                <w:color w:val="0000FF"/>
                <w:sz w:val="20"/>
                <w:szCs w:val="20"/>
              </w:rPr>
              <w:t>LOGs de sucesso ou erro, forma de consolidação, persistência de informações,etc</w:t>
            </w:r>
            <w:r w:rsidRPr="00DE6498">
              <w:rPr>
                <w:rFonts w:ascii="Arial" w:hAnsi="Arial" w:cs="Arial"/>
                <w:iCs/>
                <w:sz w:val="20"/>
                <w:szCs w:val="20"/>
              </w:rPr>
              <w:t>&gt;</w:t>
            </w:r>
          </w:p>
        </w:tc>
        <w:tc>
          <w:tcPr>
            <w:tcW w:w="1554" w:type="pct"/>
            <w:shd w:val="clear" w:color="auto" w:fill="FFFFFF"/>
          </w:tcPr>
          <w:p w14:paraId="0232A4E2" w14:textId="77777777" w:rsidR="00DE6498" w:rsidRPr="00DE6498" w:rsidRDefault="00DE6498" w:rsidP="00DE6498">
            <w:pPr>
              <w:spacing w:line="276" w:lineRule="auto"/>
              <w:jc w:val="both"/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</w:pPr>
            <w:r w:rsidRPr="00DE6498">
              <w:rPr>
                <w:rFonts w:ascii="Arial" w:hAnsi="Arial" w:cs="Arial"/>
                <w:iCs/>
                <w:sz w:val="20"/>
                <w:szCs w:val="20"/>
              </w:rPr>
              <w:t xml:space="preserve">&lt; </w:t>
            </w: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>Provedor de Informações:</w:t>
            </w:r>
          </w:p>
          <w:p w14:paraId="6BEC3041" w14:textId="77777777" w:rsidR="00DE6498" w:rsidRPr="00DE6498" w:rsidRDefault="00DE6498" w:rsidP="00DE6498">
            <w:pPr>
              <w:spacing w:line="276" w:lineRule="auto"/>
              <w:jc w:val="both"/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</w:pP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>Lista dos sistemas que consomem as Informações (Nome, endereço IP, descrição).</w:t>
            </w:r>
          </w:p>
          <w:p w14:paraId="5F040E02" w14:textId="77777777" w:rsidR="00DE6498" w:rsidRPr="00DE6498" w:rsidRDefault="00DE6498" w:rsidP="00DE6498">
            <w:pPr>
              <w:spacing w:line="276" w:lineRule="auto"/>
              <w:jc w:val="both"/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</w:pP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>Disponibilidade da Interface (Exemplos: 24 x 7, turno da noite, finais de semana).</w:t>
            </w:r>
          </w:p>
          <w:p w14:paraId="399A5A8A" w14:textId="77777777" w:rsidR="00DE6498" w:rsidRPr="00DE6498" w:rsidRDefault="00DE6498" w:rsidP="00DE6498">
            <w:pPr>
              <w:spacing w:line="276" w:lineRule="auto"/>
              <w:jc w:val="both"/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</w:pP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>Consumidor de Informações:</w:t>
            </w:r>
          </w:p>
          <w:p w14:paraId="7190249D" w14:textId="77777777" w:rsidR="00DE6498" w:rsidRPr="00DE6498" w:rsidRDefault="00DE6498" w:rsidP="00DE6498">
            <w:pPr>
              <w:spacing w:line="276" w:lineRule="auto"/>
              <w:jc w:val="both"/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</w:pP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>Descrição da Origem dos dados (Nome, Endereço IP e Descrição).</w:t>
            </w:r>
          </w:p>
          <w:p w14:paraId="41D99BFD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E6498">
              <w:rPr>
                <w:rStyle w:val="nfase"/>
                <w:rFonts w:ascii="Arial" w:eastAsia="Calibri" w:hAnsi="Arial" w:cs="Arial"/>
                <w:iCs w:val="0"/>
                <w:color w:val="0000FF"/>
                <w:sz w:val="20"/>
                <w:szCs w:val="20"/>
              </w:rPr>
              <w:t xml:space="preserve">Descrição da periodicidade do consumo (On-Line, JOB) </w:t>
            </w:r>
            <w:r w:rsidRPr="00DE6498">
              <w:rPr>
                <w:rFonts w:ascii="Arial" w:hAnsi="Arial" w:cs="Arial"/>
                <w:iCs/>
                <w:sz w:val="20"/>
                <w:szCs w:val="20"/>
              </w:rPr>
              <w:t>&gt;</w:t>
            </w:r>
          </w:p>
        </w:tc>
      </w:tr>
      <w:tr w:rsidR="00DE6498" w:rsidRPr="00DE6498" w14:paraId="42214578" w14:textId="77777777" w:rsidTr="00DE6498">
        <w:trPr>
          <w:trHeight w:val="275"/>
        </w:trPr>
        <w:tc>
          <w:tcPr>
            <w:tcW w:w="882" w:type="pct"/>
            <w:shd w:val="clear" w:color="auto" w:fill="FFFFFF"/>
          </w:tcPr>
          <w:p w14:paraId="03917B8D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362" w:type="pct"/>
            <w:shd w:val="clear" w:color="auto" w:fill="FFFFFF"/>
          </w:tcPr>
          <w:p w14:paraId="7F3D77B5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203" w:type="pct"/>
            <w:shd w:val="clear" w:color="auto" w:fill="FFFFFF"/>
          </w:tcPr>
          <w:p w14:paraId="74265063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554" w:type="pct"/>
            <w:shd w:val="clear" w:color="auto" w:fill="FFFFFF"/>
          </w:tcPr>
          <w:p w14:paraId="7CE6ED0F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</w:tbl>
    <w:p w14:paraId="1172F186" w14:textId="77777777" w:rsidR="00DE6498" w:rsidRDefault="00DE6498" w:rsidP="00A7684A">
      <w:pPr>
        <w:pStyle w:val="Ttulo1"/>
        <w:numPr>
          <w:ilvl w:val="0"/>
          <w:numId w:val="0"/>
        </w:numPr>
      </w:pPr>
      <w:bookmarkStart w:id="37" w:name="_Toc239163603"/>
      <w:bookmarkStart w:id="38" w:name="_Toc231968329"/>
    </w:p>
    <w:p w14:paraId="1CE105F5" w14:textId="706A83F5" w:rsidR="001D308D" w:rsidRPr="001D308D" w:rsidRDefault="002A2F47" w:rsidP="001D308D">
      <w:pPr>
        <w:pStyle w:val="Ttulo1"/>
      </w:pPr>
      <w:bookmarkStart w:id="39" w:name="_Toc119062110"/>
      <w:bookmarkStart w:id="40" w:name="_Toc239759228"/>
      <w:r>
        <w:t>Req</w:t>
      </w:r>
      <w:r w:rsidR="001D308D">
        <w:t>uisitos não Funcionais</w:t>
      </w:r>
      <w:bookmarkEnd w:id="39"/>
      <w:r w:rsidR="001D308D">
        <w:t xml:space="preserve"> </w:t>
      </w:r>
    </w:p>
    <w:p w14:paraId="7FAE5208" w14:textId="112DCA74" w:rsidR="001D308D" w:rsidRPr="00DE6498" w:rsidRDefault="00C16E63" w:rsidP="001D308D">
      <w:pPr>
        <w:pStyle w:val="Ttulo2"/>
        <w:tabs>
          <w:tab w:val="num" w:pos="502"/>
        </w:tabs>
        <w:ind w:left="502" w:hanging="360"/>
      </w:pPr>
      <w:bookmarkStart w:id="41" w:name="_Toc119062113"/>
      <w:r>
        <w:t xml:space="preserve">Detalhamentos </w:t>
      </w:r>
      <w:r w:rsidR="001D308D">
        <w:t>requisitos não funcionais</w:t>
      </w:r>
      <w:bookmarkEnd w:id="41"/>
    </w:p>
    <w:p w14:paraId="7A010201" w14:textId="77777777" w:rsidR="00335300" w:rsidRDefault="00335300" w:rsidP="00335300">
      <w:pPr>
        <w:pStyle w:val="PargrafodaLista"/>
        <w:spacing w:line="259" w:lineRule="auto"/>
        <w:ind w:left="720"/>
        <w:contextualSpacing/>
        <w:rPr>
          <w:rFonts w:ascii="Times New Roman" w:eastAsia="Frutiger 57 Condensed" w:hAnsi="Times New Roman"/>
          <w:iCs/>
          <w:sz w:val="24"/>
        </w:rPr>
      </w:pPr>
      <w:bookmarkStart w:id="42" w:name="_Toc119062114"/>
      <w:bookmarkStart w:id="43" w:name="_Hlk119707537"/>
    </w:p>
    <w:p w14:paraId="198A7F50" w14:textId="39A77B10" w:rsidR="00335300" w:rsidRPr="00B15F90" w:rsidRDefault="00335300" w:rsidP="00335300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>RNF(1) – Aplicação deverá funcionar em sistema operacional Windows</w:t>
      </w:r>
      <w:r>
        <w:rPr>
          <w:rFonts w:ascii="Times New Roman" w:eastAsia="Frutiger 57 Condensed" w:hAnsi="Times New Roman"/>
          <w:iCs/>
          <w:sz w:val="24"/>
        </w:rPr>
        <w:t xml:space="preserve"> e Linux(</w:t>
      </w:r>
      <w:proofErr w:type="spellStart"/>
      <w:proofErr w:type="gramStart"/>
      <w:r>
        <w:rPr>
          <w:rFonts w:ascii="Times New Roman" w:eastAsia="Frutiger 57 Condensed" w:hAnsi="Times New Roman"/>
          <w:iCs/>
          <w:sz w:val="24"/>
        </w:rPr>
        <w:t>maquina</w:t>
      </w:r>
      <w:proofErr w:type="spellEnd"/>
      <w:proofErr w:type="gramEnd"/>
      <w:r>
        <w:rPr>
          <w:rFonts w:ascii="Times New Roman" w:eastAsia="Frutiger 57 Condensed" w:hAnsi="Times New Roman"/>
          <w:iCs/>
          <w:sz w:val="24"/>
        </w:rPr>
        <w:t xml:space="preserve"> virtual)</w:t>
      </w:r>
      <w:r w:rsidRPr="00B15F90">
        <w:rPr>
          <w:rFonts w:ascii="Times New Roman" w:eastAsia="Frutiger 57 Condensed" w:hAnsi="Times New Roman"/>
          <w:iCs/>
          <w:sz w:val="24"/>
        </w:rPr>
        <w:t>;</w:t>
      </w:r>
    </w:p>
    <w:p w14:paraId="7142E9B7" w14:textId="77777777" w:rsidR="00335300" w:rsidRPr="00B15F90" w:rsidRDefault="00335300" w:rsidP="00335300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>RNF(2) – Utilizar linguagem R, Javascript, MySQL, SQL Server (Azure);</w:t>
      </w:r>
    </w:p>
    <w:p w14:paraId="2F0D0087" w14:textId="077D245E" w:rsidR="00335300" w:rsidRPr="00B15F90" w:rsidRDefault="00335300" w:rsidP="00335300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 xml:space="preserve">RNF(3) – Deverá </w:t>
      </w:r>
      <w:r>
        <w:rPr>
          <w:rFonts w:ascii="Times New Roman" w:eastAsia="Frutiger 57 Condensed" w:hAnsi="Times New Roman"/>
          <w:iCs/>
          <w:sz w:val="24"/>
        </w:rPr>
        <w:t>ser</w:t>
      </w:r>
      <w:r w:rsidRPr="00B15F90">
        <w:rPr>
          <w:rFonts w:ascii="Times New Roman" w:eastAsia="Frutiger 57 Condensed" w:hAnsi="Times New Roman"/>
          <w:iCs/>
          <w:sz w:val="24"/>
        </w:rPr>
        <w:t xml:space="preserve"> tela de entrada </w:t>
      </w:r>
      <w:r>
        <w:rPr>
          <w:rFonts w:ascii="Times New Roman" w:eastAsia="Frutiger 57 Condensed" w:hAnsi="Times New Roman"/>
          <w:iCs/>
          <w:sz w:val="24"/>
        </w:rPr>
        <w:t>do funcionario</w:t>
      </w:r>
      <w:r w:rsidRPr="00B15F90">
        <w:rPr>
          <w:rFonts w:ascii="Times New Roman" w:eastAsia="Frutiger 57 Condensed" w:hAnsi="Times New Roman"/>
          <w:iCs/>
          <w:sz w:val="24"/>
        </w:rPr>
        <w:t>;</w:t>
      </w:r>
    </w:p>
    <w:p w14:paraId="20D9F604" w14:textId="77777777" w:rsidR="00335300" w:rsidRPr="00B15F90" w:rsidRDefault="00335300" w:rsidP="00335300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>RNF(3.1) – Deverá ter uma aba correspondente no menu de telas na dashboard;</w:t>
      </w:r>
    </w:p>
    <w:p w14:paraId="27C5615E" w14:textId="6E26FBE3" w:rsidR="00335300" w:rsidRPr="00B15F90" w:rsidRDefault="00335300" w:rsidP="00BB5346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>RNF(4) – A coleta de dados deverá ocorrer todos os dias</w:t>
      </w:r>
      <w:r w:rsidR="00BB5346">
        <w:rPr>
          <w:rFonts w:ascii="Times New Roman" w:eastAsia="Frutiger 57 Condensed" w:hAnsi="Times New Roman"/>
          <w:iCs/>
          <w:sz w:val="24"/>
        </w:rPr>
        <w:t xml:space="preserve"> a cada 4 </w:t>
      </w:r>
      <w:proofErr w:type="gramStart"/>
      <w:r w:rsidR="00BB5346">
        <w:rPr>
          <w:rFonts w:ascii="Times New Roman" w:eastAsia="Frutiger 57 Condensed" w:hAnsi="Times New Roman"/>
          <w:iCs/>
          <w:sz w:val="24"/>
        </w:rPr>
        <w:t>horas</w:t>
      </w:r>
      <w:r w:rsidRPr="00B15F90">
        <w:rPr>
          <w:rFonts w:ascii="Times New Roman" w:eastAsia="Frutiger 57 Condensed" w:hAnsi="Times New Roman"/>
          <w:iCs/>
          <w:sz w:val="24"/>
        </w:rPr>
        <w:t>;;</w:t>
      </w:r>
      <w:proofErr w:type="gramEnd"/>
    </w:p>
    <w:p w14:paraId="5A352079" w14:textId="7A226DE3" w:rsidR="00335300" w:rsidRDefault="00335300" w:rsidP="00335300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>RNF</w:t>
      </w:r>
      <w:r>
        <w:rPr>
          <w:rFonts w:ascii="Times New Roman" w:eastAsia="Frutiger 57 Condensed" w:hAnsi="Times New Roman"/>
          <w:iCs/>
          <w:sz w:val="24"/>
        </w:rPr>
        <w:t>(</w:t>
      </w:r>
      <w:r w:rsidR="00BB5346">
        <w:rPr>
          <w:rFonts w:ascii="Times New Roman" w:eastAsia="Frutiger 57 Condensed" w:hAnsi="Times New Roman"/>
          <w:iCs/>
          <w:sz w:val="24"/>
        </w:rPr>
        <w:t>5</w:t>
      </w:r>
      <w:r>
        <w:rPr>
          <w:rFonts w:ascii="Times New Roman" w:eastAsia="Frutiger 57 Condensed" w:hAnsi="Times New Roman"/>
          <w:iCs/>
          <w:sz w:val="24"/>
        </w:rPr>
        <w:t>)</w:t>
      </w:r>
      <w:r w:rsidRPr="00B15F90">
        <w:rPr>
          <w:rFonts w:ascii="Times New Roman" w:eastAsia="Frutiger 57 Condensed" w:hAnsi="Times New Roman"/>
          <w:iCs/>
          <w:sz w:val="24"/>
        </w:rPr>
        <w:t xml:space="preserve"> – Os gráficos deverão ser acessados pela internet pelo navegador de preferência do usuário</w:t>
      </w:r>
      <w:r>
        <w:rPr>
          <w:rFonts w:ascii="Times New Roman" w:eastAsia="Frutiger 57 Condensed" w:hAnsi="Times New Roman"/>
          <w:iCs/>
          <w:sz w:val="24"/>
        </w:rPr>
        <w:t>.</w:t>
      </w:r>
    </w:p>
    <w:p w14:paraId="6FBA1507" w14:textId="77777777" w:rsidR="00335300" w:rsidRDefault="00335300" w:rsidP="00335300">
      <w:pPr>
        <w:pStyle w:val="PargrafodaLista"/>
        <w:spacing w:line="259" w:lineRule="auto"/>
        <w:ind w:left="720"/>
        <w:contextualSpacing/>
        <w:rPr>
          <w:rFonts w:ascii="Times New Roman" w:eastAsia="Frutiger 57 Condensed" w:hAnsi="Times New Roman"/>
          <w:iCs/>
          <w:sz w:val="24"/>
        </w:rPr>
      </w:pPr>
    </w:p>
    <w:bookmarkEnd w:id="43"/>
    <w:p w14:paraId="01A86EDC" w14:textId="58C24248" w:rsidR="00DE6498" w:rsidRDefault="00DE6498" w:rsidP="001D308D">
      <w:pPr>
        <w:pStyle w:val="Ttulo2"/>
      </w:pPr>
      <w:proofErr w:type="spellStart"/>
      <w:r w:rsidRPr="00DE6498">
        <w:t>Considerações</w:t>
      </w:r>
      <w:proofErr w:type="spellEnd"/>
      <w:r w:rsidRPr="00DE6498">
        <w:t xml:space="preserve"> </w:t>
      </w:r>
      <w:proofErr w:type="spellStart"/>
      <w:r w:rsidRPr="00DE6498">
        <w:t>Quanto</w:t>
      </w:r>
      <w:proofErr w:type="spellEnd"/>
      <w:r w:rsidRPr="00DE6498">
        <w:t xml:space="preserve"> a </w:t>
      </w:r>
      <w:proofErr w:type="spellStart"/>
      <w:r w:rsidRPr="00DE6498">
        <w:t>Segurança</w:t>
      </w:r>
      <w:bookmarkEnd w:id="37"/>
      <w:bookmarkEnd w:id="40"/>
      <w:bookmarkEnd w:id="42"/>
      <w:proofErr w:type="spellEnd"/>
      <w:r w:rsidR="0066778C">
        <w:t xml:space="preserve"> </w:t>
      </w:r>
    </w:p>
    <w:p w14:paraId="5D27A215" w14:textId="77777777" w:rsidR="00D457C1" w:rsidRDefault="00D457C1" w:rsidP="00D457C1">
      <w:pPr>
        <w:ind w:firstLine="709"/>
        <w:jc w:val="both"/>
        <w:rPr>
          <w:rFonts w:ascii="Times New Roman" w:eastAsia="Arial" w:hAnsi="Times New Roman"/>
          <w:sz w:val="24"/>
        </w:rPr>
      </w:pPr>
    </w:p>
    <w:p w14:paraId="2F759FCB" w14:textId="5481D63F" w:rsidR="00D457C1" w:rsidRDefault="00D457C1" w:rsidP="00D457C1">
      <w:pPr>
        <w:ind w:firstLine="709"/>
        <w:jc w:val="both"/>
        <w:rPr>
          <w:rFonts w:ascii="Times New Roman" w:eastAsia="Arial" w:hAnsi="Times New Roman"/>
          <w:sz w:val="24"/>
        </w:rPr>
      </w:pPr>
      <w:r w:rsidRPr="00535C60">
        <w:rPr>
          <w:rFonts w:ascii="Times New Roman" w:eastAsia="Arial" w:hAnsi="Times New Roman"/>
          <w:sz w:val="24"/>
        </w:rPr>
        <w:t>Aplicação totalmente segura, não se obtém de vazamento de dados, acesso as telas de monitoramento apenas com login cadastrado em nosso banco de dados.</w:t>
      </w:r>
    </w:p>
    <w:p w14:paraId="7CCF053A" w14:textId="14E94982" w:rsidR="00D457C1" w:rsidRPr="00D457C1" w:rsidRDefault="00D457C1" w:rsidP="00D457C1">
      <w:pPr>
        <w:rPr>
          <w:rFonts w:ascii="Times New Roman" w:eastAsia="Arial" w:hAnsi="Times New Roman"/>
          <w:sz w:val="24"/>
        </w:rPr>
      </w:pPr>
      <w:r>
        <w:rPr>
          <w:rFonts w:ascii="Times New Roman" w:eastAsia="Arial" w:hAnsi="Times New Roman"/>
          <w:sz w:val="24"/>
        </w:rPr>
        <w:br w:type="page"/>
      </w:r>
    </w:p>
    <w:p w14:paraId="35B1A4D8" w14:textId="4FA236F9" w:rsidR="00DE6498" w:rsidRPr="00DE6498" w:rsidRDefault="00DE6498" w:rsidP="009978D9">
      <w:pPr>
        <w:pStyle w:val="Ttulo2"/>
      </w:pPr>
      <w:bookmarkStart w:id="44" w:name="_Toc239163604"/>
      <w:bookmarkStart w:id="45" w:name="_Toc239759229"/>
      <w:bookmarkStart w:id="46" w:name="_Toc119062115"/>
      <w:r w:rsidRPr="00DE6498">
        <w:lastRenderedPageBreak/>
        <w:t>Método de Autenticação</w:t>
      </w:r>
      <w:bookmarkEnd w:id="44"/>
      <w:bookmarkEnd w:id="45"/>
      <w:bookmarkEnd w:id="46"/>
      <w:r w:rsidR="0066778C">
        <w:t xml:space="preserve"> </w:t>
      </w:r>
    </w:p>
    <w:p w14:paraId="272F3256" w14:textId="77777777" w:rsidR="004F23E6" w:rsidRDefault="004F23E6" w:rsidP="004F23E6">
      <w:pPr>
        <w:ind w:firstLine="709"/>
        <w:jc w:val="both"/>
        <w:rPr>
          <w:rFonts w:ascii="Arial" w:hAnsi="Arial" w:cs="Arial"/>
          <w:sz w:val="20"/>
          <w:szCs w:val="20"/>
        </w:rPr>
      </w:pPr>
    </w:p>
    <w:p w14:paraId="0CB0DED3" w14:textId="7CE3F7A4" w:rsidR="004F23E6" w:rsidRPr="004F23E6" w:rsidRDefault="004F23E6" w:rsidP="004F23E6">
      <w:pPr>
        <w:ind w:firstLine="709"/>
        <w:jc w:val="both"/>
        <w:rPr>
          <w:rFonts w:ascii="Times New Roman" w:eastAsia="Arial" w:hAnsi="Times New Roman"/>
          <w:sz w:val="24"/>
        </w:rPr>
      </w:pPr>
      <w:r>
        <w:rPr>
          <w:rFonts w:ascii="Times New Roman" w:eastAsia="Arial" w:hAnsi="Times New Roman"/>
          <w:sz w:val="24"/>
        </w:rPr>
        <w:t>A autenticação dos usuários é feita através da lógica de senhas e permissões dadas a ele no cadastro. Se um usuário coloca o e-mail e a senha correta, mas não coloca a permissão do perfil correta não é possível fazer o login. Tanto quanto se qualquer um desses campos estiver correto, mas apenas um errado não entra.</w:t>
      </w:r>
    </w:p>
    <w:p w14:paraId="5D7D61A9" w14:textId="77777777" w:rsidR="004F23E6" w:rsidRPr="00DE6498" w:rsidRDefault="004F23E6" w:rsidP="00EA0169">
      <w:pPr>
        <w:spacing w:line="276" w:lineRule="auto"/>
        <w:ind w:left="142"/>
        <w:jc w:val="both"/>
        <w:rPr>
          <w:rStyle w:val="nfase"/>
          <w:rFonts w:ascii="Arial" w:eastAsia="Calibri" w:hAnsi="Arial" w:cs="Arial"/>
          <w:color w:val="0000FF"/>
          <w:sz w:val="20"/>
          <w:szCs w:val="20"/>
        </w:rPr>
      </w:pPr>
    </w:p>
    <w:p w14:paraId="5C35A665" w14:textId="7AA60F34" w:rsidR="00DE6498" w:rsidRPr="00DE6498" w:rsidRDefault="00DE6498" w:rsidP="009978D9">
      <w:pPr>
        <w:pStyle w:val="Ttulo2"/>
      </w:pPr>
      <w:bookmarkStart w:id="47" w:name="_Toc239163605"/>
      <w:bookmarkStart w:id="48" w:name="_Toc239759230"/>
      <w:bookmarkStart w:id="49" w:name="_Toc119062116"/>
      <w:r w:rsidRPr="00DE6498">
        <w:t xml:space="preserve">Características </w:t>
      </w:r>
      <w:r w:rsidR="0066778C">
        <w:t>de Plataforma</w:t>
      </w:r>
      <w:r w:rsidRPr="00DE6498">
        <w:t xml:space="preserve"> </w:t>
      </w:r>
      <w:bookmarkEnd w:id="47"/>
      <w:bookmarkEnd w:id="48"/>
      <w:r w:rsidR="0066778C">
        <w:t>– Requisitos não funcionais</w:t>
      </w:r>
      <w:bookmarkEnd w:id="49"/>
    </w:p>
    <w:p w14:paraId="77051937" w14:textId="6B18684B" w:rsidR="00DE6498" w:rsidRDefault="00DE6498" w:rsidP="00DE6498">
      <w:pPr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5530CAD8" w14:textId="272E04C1" w:rsidR="007110D9" w:rsidRPr="00B15F90" w:rsidRDefault="007110D9" w:rsidP="007110D9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 xml:space="preserve">RNF(1) – Aplicação deverá </w:t>
      </w:r>
      <w:r>
        <w:rPr>
          <w:rFonts w:ascii="Times New Roman" w:eastAsia="Frutiger 57 Condensed" w:hAnsi="Times New Roman"/>
          <w:iCs/>
          <w:sz w:val="24"/>
        </w:rPr>
        <w:t xml:space="preserve">conter pelo menos </w:t>
      </w:r>
      <w:r>
        <w:rPr>
          <w:rFonts w:ascii="Times New Roman" w:eastAsia="Frutiger 57 Condensed" w:hAnsi="Times New Roman"/>
          <w:iCs/>
          <w:sz w:val="24"/>
        </w:rPr>
        <w:t>4</w:t>
      </w:r>
      <w:r>
        <w:rPr>
          <w:rFonts w:ascii="Times New Roman" w:eastAsia="Frutiger 57 Condensed" w:hAnsi="Times New Roman"/>
          <w:iCs/>
          <w:sz w:val="24"/>
        </w:rPr>
        <w:t xml:space="preserve"> gráficos demonstrativos</w:t>
      </w:r>
      <w:r w:rsidRPr="00B15F90">
        <w:rPr>
          <w:rFonts w:ascii="Times New Roman" w:eastAsia="Frutiger 57 Condensed" w:hAnsi="Times New Roman"/>
          <w:iCs/>
          <w:sz w:val="24"/>
        </w:rPr>
        <w:t>;</w:t>
      </w:r>
    </w:p>
    <w:p w14:paraId="4BE2A386" w14:textId="4208AE4C" w:rsidR="007110D9" w:rsidRPr="00B15F90" w:rsidRDefault="007110D9" w:rsidP="007110D9">
      <w:pPr>
        <w:pStyle w:val="PargrafodaLista"/>
        <w:numPr>
          <w:ilvl w:val="0"/>
          <w:numId w:val="14"/>
        </w:numPr>
        <w:spacing w:line="259" w:lineRule="auto"/>
        <w:contextualSpacing/>
        <w:rPr>
          <w:rFonts w:ascii="Times New Roman" w:eastAsia="Frutiger 57 Condensed" w:hAnsi="Times New Roman"/>
          <w:iCs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 xml:space="preserve">RNF(2) – </w:t>
      </w:r>
      <w:r>
        <w:rPr>
          <w:rFonts w:ascii="Times New Roman" w:eastAsia="Frutiger 57 Condensed" w:hAnsi="Times New Roman"/>
          <w:iCs/>
          <w:sz w:val="24"/>
        </w:rPr>
        <w:t>Deverá apresentar opções de</w:t>
      </w:r>
      <w:r w:rsidR="008C069D">
        <w:rPr>
          <w:rFonts w:ascii="Times New Roman" w:eastAsia="Frutiger 57 Condensed" w:hAnsi="Times New Roman"/>
          <w:iCs/>
          <w:sz w:val="24"/>
        </w:rPr>
        <w:t xml:space="preserve"> mudanças de lotes;</w:t>
      </w:r>
    </w:p>
    <w:p w14:paraId="2265F21E" w14:textId="6DFCEEFB" w:rsidR="004F23E6" w:rsidRPr="007110D9" w:rsidRDefault="007110D9" w:rsidP="007110D9">
      <w:pPr>
        <w:pStyle w:val="PargrafodaLista"/>
        <w:numPr>
          <w:ilvl w:val="0"/>
          <w:numId w:val="14"/>
        </w:numPr>
        <w:spacing w:line="259" w:lineRule="auto"/>
        <w:contextualSpacing/>
        <w:rPr>
          <w:rStyle w:val="nfase"/>
          <w:rFonts w:ascii="Times New Roman" w:eastAsia="Frutiger 57 Condensed" w:hAnsi="Times New Roman"/>
          <w:i w:val="0"/>
          <w:sz w:val="24"/>
        </w:rPr>
      </w:pPr>
      <w:r w:rsidRPr="00B15F90">
        <w:rPr>
          <w:rFonts w:ascii="Times New Roman" w:eastAsia="Frutiger 57 Condensed" w:hAnsi="Times New Roman"/>
          <w:iCs/>
          <w:sz w:val="24"/>
        </w:rPr>
        <w:t xml:space="preserve">RNF(3) – Deverá </w:t>
      </w:r>
      <w:r>
        <w:rPr>
          <w:rFonts w:ascii="Times New Roman" w:eastAsia="Frutiger 57 Condensed" w:hAnsi="Times New Roman"/>
          <w:iCs/>
          <w:sz w:val="24"/>
        </w:rPr>
        <w:t>ser bonita e com cores elegantes.</w:t>
      </w:r>
    </w:p>
    <w:p w14:paraId="2F7FB17A" w14:textId="77777777" w:rsidR="004F23E6" w:rsidRPr="00DE6498" w:rsidRDefault="004F23E6" w:rsidP="00DE6498">
      <w:pPr>
        <w:spacing w:line="276" w:lineRule="auto"/>
        <w:ind w:left="360"/>
        <w:jc w:val="both"/>
        <w:rPr>
          <w:rStyle w:val="nfase"/>
          <w:rFonts w:ascii="Arial" w:eastAsia="Calibri" w:hAnsi="Arial" w:cs="Arial"/>
          <w:color w:val="0000FF"/>
          <w:sz w:val="20"/>
          <w:szCs w:val="20"/>
        </w:rPr>
      </w:pPr>
    </w:p>
    <w:p w14:paraId="19A53D28" w14:textId="122E5AAF" w:rsidR="00DE6498" w:rsidRPr="00DE6498" w:rsidRDefault="005E141C" w:rsidP="001D308D">
      <w:pPr>
        <w:pStyle w:val="Ttulo2"/>
      </w:pPr>
      <w:bookmarkStart w:id="50" w:name="_Toc239163606"/>
      <w:bookmarkStart w:id="51" w:name="_Toc239759231"/>
      <w:bookmarkStart w:id="52" w:name="_Toc119062117"/>
      <w:proofErr w:type="spellStart"/>
      <w:r>
        <w:t>Considerações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r w:rsidR="00DE6498" w:rsidRPr="00DE6498">
        <w:t xml:space="preserve">Ambientes </w:t>
      </w:r>
      <w:proofErr w:type="spellStart"/>
      <w:r w:rsidR="00DE6498" w:rsidRPr="00DE6498">
        <w:t>Necessários</w:t>
      </w:r>
      <w:bookmarkEnd w:id="38"/>
      <w:bookmarkEnd w:id="50"/>
      <w:bookmarkEnd w:id="51"/>
      <w:bookmarkEnd w:id="52"/>
      <w:proofErr w:type="spellEnd"/>
    </w:p>
    <w:p w14:paraId="23D449B3" w14:textId="77777777" w:rsidR="00B538F7" w:rsidRDefault="00B538F7" w:rsidP="00B538F7">
      <w:pPr>
        <w:pStyle w:val="PargrafodaLista"/>
        <w:spacing w:line="259" w:lineRule="auto"/>
        <w:ind w:left="720"/>
        <w:contextualSpacing/>
        <w:jc w:val="both"/>
        <w:rPr>
          <w:rFonts w:ascii="Times New Roman" w:eastAsia="Arial" w:hAnsi="Times New Roman"/>
          <w:sz w:val="24"/>
        </w:rPr>
      </w:pPr>
    </w:p>
    <w:p w14:paraId="0331578E" w14:textId="003246D7" w:rsidR="00B538F7" w:rsidRDefault="00B538F7" w:rsidP="00B538F7">
      <w:pPr>
        <w:pStyle w:val="PargrafodaLista"/>
        <w:numPr>
          <w:ilvl w:val="0"/>
          <w:numId w:val="15"/>
        </w:numPr>
        <w:spacing w:line="259" w:lineRule="auto"/>
        <w:contextualSpacing/>
        <w:jc w:val="both"/>
        <w:rPr>
          <w:rFonts w:ascii="Times New Roman" w:eastAsia="Arial" w:hAnsi="Times New Roman"/>
          <w:sz w:val="24"/>
        </w:rPr>
      </w:pPr>
      <w:r w:rsidRPr="0027566A">
        <w:rPr>
          <w:rFonts w:ascii="Times New Roman" w:eastAsia="Arial" w:hAnsi="Times New Roman"/>
          <w:sz w:val="24"/>
        </w:rPr>
        <w:t xml:space="preserve">Servidor de Banco de Dados </w:t>
      </w:r>
      <w:r>
        <w:rPr>
          <w:rFonts w:ascii="Times New Roman" w:eastAsia="Arial" w:hAnsi="Times New Roman"/>
          <w:sz w:val="24"/>
        </w:rPr>
        <w:t>MySQL;</w:t>
      </w:r>
    </w:p>
    <w:p w14:paraId="16F89EC2" w14:textId="77777777" w:rsidR="00B538F7" w:rsidRDefault="00B538F7" w:rsidP="00B538F7">
      <w:pPr>
        <w:pStyle w:val="PargrafodaLista"/>
        <w:numPr>
          <w:ilvl w:val="0"/>
          <w:numId w:val="15"/>
        </w:numPr>
        <w:spacing w:line="259" w:lineRule="auto"/>
        <w:contextualSpacing/>
        <w:jc w:val="both"/>
        <w:rPr>
          <w:rFonts w:ascii="Times New Roman" w:eastAsia="Arial" w:hAnsi="Times New Roman"/>
          <w:sz w:val="24"/>
        </w:rPr>
      </w:pPr>
      <w:r w:rsidRPr="0027566A">
        <w:rPr>
          <w:rFonts w:ascii="Times New Roman" w:eastAsia="Arial" w:hAnsi="Times New Roman"/>
          <w:sz w:val="24"/>
        </w:rPr>
        <w:t>Servidor de Banco de Dados SQL Server</w:t>
      </w:r>
      <w:r>
        <w:rPr>
          <w:rFonts w:ascii="Times New Roman" w:eastAsia="Arial" w:hAnsi="Times New Roman"/>
          <w:sz w:val="24"/>
        </w:rPr>
        <w:t>;</w:t>
      </w:r>
    </w:p>
    <w:p w14:paraId="5EBFAA06" w14:textId="0A36CD78" w:rsidR="00DE6498" w:rsidRDefault="00B538F7" w:rsidP="00B538F7">
      <w:pPr>
        <w:pStyle w:val="PargrafodaLista"/>
        <w:numPr>
          <w:ilvl w:val="0"/>
          <w:numId w:val="15"/>
        </w:numPr>
        <w:spacing w:line="259" w:lineRule="auto"/>
        <w:contextualSpacing/>
        <w:jc w:val="both"/>
        <w:rPr>
          <w:rFonts w:ascii="Times New Roman" w:eastAsia="Arial" w:hAnsi="Times New Roman"/>
          <w:sz w:val="24"/>
        </w:rPr>
      </w:pPr>
      <w:r w:rsidRPr="0055025E">
        <w:rPr>
          <w:rFonts w:ascii="Times New Roman" w:eastAsia="Arial" w:hAnsi="Times New Roman"/>
          <w:sz w:val="24"/>
        </w:rPr>
        <w:t>Servidor de Aplicação com Microsoft Windows 7 ou superior</w:t>
      </w:r>
      <w:r w:rsidR="009A7B3B">
        <w:rPr>
          <w:rFonts w:ascii="Times New Roman" w:eastAsia="Arial" w:hAnsi="Times New Roman"/>
          <w:sz w:val="24"/>
        </w:rPr>
        <w:t>;</w:t>
      </w:r>
    </w:p>
    <w:p w14:paraId="3435F6EE" w14:textId="7C7F851A" w:rsidR="001D308D" w:rsidRPr="004B68A6" w:rsidRDefault="00B538F7" w:rsidP="004B68A6">
      <w:pPr>
        <w:pStyle w:val="PargrafodaLista"/>
        <w:numPr>
          <w:ilvl w:val="0"/>
          <w:numId w:val="15"/>
        </w:numPr>
        <w:spacing w:line="259" w:lineRule="auto"/>
        <w:contextualSpacing/>
        <w:jc w:val="both"/>
        <w:rPr>
          <w:rFonts w:ascii="Times New Roman" w:eastAsia="Arial" w:hAnsi="Times New Roman"/>
          <w:sz w:val="24"/>
        </w:rPr>
      </w:pPr>
      <w:r>
        <w:rPr>
          <w:rFonts w:ascii="Times New Roman" w:eastAsia="Arial" w:hAnsi="Times New Roman"/>
          <w:sz w:val="24"/>
        </w:rPr>
        <w:t>Servidor de Aplicação AWS com</w:t>
      </w:r>
      <w:r w:rsidR="009A7B3B">
        <w:rPr>
          <w:rFonts w:ascii="Times New Roman" w:eastAsia="Arial" w:hAnsi="Times New Roman"/>
          <w:sz w:val="24"/>
        </w:rPr>
        <w:t xml:space="preserve"> Linux.</w:t>
      </w:r>
    </w:p>
    <w:p w14:paraId="6D250D7F" w14:textId="77777777" w:rsidR="001D308D" w:rsidRPr="00DE6498" w:rsidRDefault="001D308D" w:rsidP="00DE6498">
      <w:pPr>
        <w:widowControl w:val="0"/>
        <w:suppressAutoHyphens/>
        <w:autoSpaceDE w:val="0"/>
        <w:spacing w:line="276" w:lineRule="auto"/>
        <w:ind w:left="1080"/>
        <w:jc w:val="both"/>
        <w:rPr>
          <w:rFonts w:ascii="Arial" w:eastAsia="Calibri" w:hAnsi="Arial" w:cs="Arial"/>
          <w:i/>
          <w:iCs/>
          <w:color w:val="0000FF"/>
          <w:sz w:val="20"/>
          <w:szCs w:val="20"/>
        </w:rPr>
      </w:pPr>
    </w:p>
    <w:p w14:paraId="79EA8157" w14:textId="77777777" w:rsidR="00DE6498" w:rsidRPr="00DE6498" w:rsidRDefault="00DE6498" w:rsidP="009978D9">
      <w:pPr>
        <w:pStyle w:val="Ttulo1"/>
      </w:pPr>
      <w:bookmarkStart w:id="53" w:name="_Toc239163607"/>
      <w:bookmarkStart w:id="54" w:name="_Toc239759232"/>
      <w:bookmarkStart w:id="55" w:name="_Toc119062118"/>
      <w:r w:rsidRPr="00DE6498">
        <w:t>Referências</w:t>
      </w:r>
      <w:bookmarkEnd w:id="53"/>
      <w:bookmarkEnd w:id="54"/>
      <w:bookmarkEnd w:id="55"/>
    </w:p>
    <w:p w14:paraId="6B339ADB" w14:textId="77777777" w:rsidR="00DE6498" w:rsidRPr="00DE6498" w:rsidRDefault="00DE649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1"/>
        <w:gridCol w:w="3916"/>
        <w:gridCol w:w="4386"/>
      </w:tblGrid>
      <w:tr w:rsidR="00DE6498" w:rsidRPr="00DE6498" w14:paraId="58DCE0DD" w14:textId="77777777" w:rsidTr="00DE6498">
        <w:tc>
          <w:tcPr>
            <w:tcW w:w="726" w:type="pct"/>
            <w:shd w:val="clear" w:color="auto" w:fill="004B8D"/>
            <w:vAlign w:val="center"/>
          </w:tcPr>
          <w:p w14:paraId="35C8BBBF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Índice</w:t>
            </w:r>
          </w:p>
        </w:tc>
        <w:tc>
          <w:tcPr>
            <w:tcW w:w="2016" w:type="pct"/>
            <w:shd w:val="clear" w:color="auto" w:fill="004B8D"/>
            <w:vAlign w:val="center"/>
          </w:tcPr>
          <w:p w14:paraId="70D74F59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Assunto</w:t>
            </w:r>
          </w:p>
        </w:tc>
        <w:tc>
          <w:tcPr>
            <w:tcW w:w="2258" w:type="pct"/>
            <w:shd w:val="clear" w:color="auto" w:fill="004B8D"/>
          </w:tcPr>
          <w:p w14:paraId="0F0BF5AF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Link</w:t>
            </w:r>
          </w:p>
        </w:tc>
      </w:tr>
      <w:tr w:rsidR="00DE6498" w:rsidRPr="00DE6498" w14:paraId="0205D15F" w14:textId="77777777" w:rsidTr="00DE6498">
        <w:tc>
          <w:tcPr>
            <w:tcW w:w="726" w:type="pct"/>
            <w:shd w:val="clear" w:color="auto" w:fill="FFFFFF"/>
          </w:tcPr>
          <w:p w14:paraId="2CAB5128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016" w:type="pct"/>
            <w:shd w:val="clear" w:color="auto" w:fill="FFFFFF"/>
          </w:tcPr>
          <w:p w14:paraId="43554153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258" w:type="pct"/>
            <w:shd w:val="clear" w:color="auto" w:fill="FFFFFF"/>
          </w:tcPr>
          <w:p w14:paraId="38B7E62B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  <w:tr w:rsidR="00DE6498" w:rsidRPr="00DE6498" w14:paraId="52F0EE7A" w14:textId="77777777" w:rsidTr="00DE6498">
        <w:tc>
          <w:tcPr>
            <w:tcW w:w="726" w:type="pct"/>
            <w:shd w:val="clear" w:color="auto" w:fill="FFFFFF"/>
          </w:tcPr>
          <w:p w14:paraId="343DE382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016" w:type="pct"/>
            <w:shd w:val="clear" w:color="auto" w:fill="FFFFFF"/>
          </w:tcPr>
          <w:p w14:paraId="454DBC55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258" w:type="pct"/>
            <w:shd w:val="clear" w:color="auto" w:fill="FFFFFF"/>
          </w:tcPr>
          <w:p w14:paraId="523EEC02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</w:tbl>
    <w:p w14:paraId="7FF9B1C8" w14:textId="77777777" w:rsidR="00DE6498" w:rsidRDefault="00DE6498" w:rsidP="009978D9">
      <w:pPr>
        <w:pStyle w:val="Ttulo1"/>
        <w:numPr>
          <w:ilvl w:val="0"/>
          <w:numId w:val="0"/>
        </w:numPr>
        <w:ind w:left="397"/>
      </w:pPr>
      <w:bookmarkStart w:id="56" w:name="_Toc239163608"/>
    </w:p>
    <w:p w14:paraId="29264257" w14:textId="77777777" w:rsidR="00DE6498" w:rsidRPr="00DE6498" w:rsidRDefault="00DE6498" w:rsidP="009978D9">
      <w:pPr>
        <w:pStyle w:val="Ttulo1"/>
      </w:pPr>
      <w:bookmarkStart w:id="57" w:name="_Toc239759233"/>
      <w:bookmarkStart w:id="58" w:name="_Toc119062119"/>
      <w:r w:rsidRPr="00DE6498">
        <w:t>Histórico de Modificações</w:t>
      </w:r>
      <w:bookmarkEnd w:id="56"/>
      <w:bookmarkEnd w:id="57"/>
      <w:bookmarkEnd w:id="58"/>
    </w:p>
    <w:p w14:paraId="3BCBC0AC" w14:textId="77777777" w:rsidR="00DE6498" w:rsidRPr="00DE6498" w:rsidRDefault="00DE6498" w:rsidP="00DE6498">
      <w:pPr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  <w:r w:rsidRPr="00DE6498">
        <w:rPr>
          <w:rFonts w:ascii="Arial" w:hAnsi="Arial" w:cs="Arial"/>
          <w:sz w:val="20"/>
          <w:szCs w:val="20"/>
        </w:rPr>
        <w:t xml:space="preserve">&lt; </w:t>
      </w:r>
      <w:r w:rsidRPr="00DE6498">
        <w:rPr>
          <w:rStyle w:val="nfase"/>
          <w:rFonts w:ascii="Arial" w:eastAsia="Calibri" w:hAnsi="Arial" w:cs="Arial"/>
          <w:color w:val="0000FF"/>
          <w:sz w:val="20"/>
          <w:szCs w:val="20"/>
        </w:rPr>
        <w:t>Registro dos autores e modificações realizadas no documento, de acordo com modelo de tabela exposto abaixo.</w:t>
      </w:r>
      <w:r w:rsidRPr="00DE6498">
        <w:rPr>
          <w:rFonts w:ascii="Arial" w:hAnsi="Arial" w:cs="Arial"/>
          <w:sz w:val="20"/>
          <w:szCs w:val="20"/>
        </w:rPr>
        <w:t>&gt;</w:t>
      </w:r>
    </w:p>
    <w:p w14:paraId="12AB61C0" w14:textId="77777777" w:rsidR="00DE6498" w:rsidRPr="00DE6498" w:rsidRDefault="00DE6498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3291"/>
        <w:gridCol w:w="4386"/>
      </w:tblGrid>
      <w:tr w:rsidR="00DE6498" w:rsidRPr="00DE6498" w14:paraId="4BCF5378" w14:textId="77777777" w:rsidTr="00DE6498">
        <w:tc>
          <w:tcPr>
            <w:tcW w:w="1048" w:type="pct"/>
            <w:shd w:val="clear" w:color="auto" w:fill="004B8D"/>
            <w:vAlign w:val="center"/>
          </w:tcPr>
          <w:p w14:paraId="53D1BF5E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Data/Hora</w:t>
            </w:r>
          </w:p>
        </w:tc>
        <w:tc>
          <w:tcPr>
            <w:tcW w:w="1694" w:type="pct"/>
            <w:shd w:val="clear" w:color="auto" w:fill="004B8D"/>
            <w:vAlign w:val="center"/>
          </w:tcPr>
          <w:p w14:paraId="30A750F7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Autor</w:t>
            </w:r>
          </w:p>
        </w:tc>
        <w:tc>
          <w:tcPr>
            <w:tcW w:w="2258" w:type="pct"/>
            <w:shd w:val="clear" w:color="auto" w:fill="004B8D"/>
          </w:tcPr>
          <w:p w14:paraId="1DD9E914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DE6498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Modificação</w:t>
            </w:r>
          </w:p>
        </w:tc>
      </w:tr>
      <w:tr w:rsidR="00DE6498" w:rsidRPr="00DE6498" w14:paraId="1DD86EC9" w14:textId="77777777" w:rsidTr="00DE6498">
        <w:tc>
          <w:tcPr>
            <w:tcW w:w="1048" w:type="pct"/>
            <w:shd w:val="clear" w:color="auto" w:fill="FFFFFF"/>
          </w:tcPr>
          <w:p w14:paraId="6BC20D11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694" w:type="pct"/>
            <w:shd w:val="clear" w:color="auto" w:fill="FFFFFF"/>
          </w:tcPr>
          <w:p w14:paraId="0E7C234A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258" w:type="pct"/>
            <w:shd w:val="clear" w:color="auto" w:fill="FFFFFF"/>
          </w:tcPr>
          <w:p w14:paraId="4B6286C1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  <w:tr w:rsidR="00DE6498" w:rsidRPr="00DE6498" w14:paraId="23D81871" w14:textId="77777777" w:rsidTr="00DE6498">
        <w:tc>
          <w:tcPr>
            <w:tcW w:w="1048" w:type="pct"/>
            <w:shd w:val="clear" w:color="auto" w:fill="FFFFFF"/>
          </w:tcPr>
          <w:p w14:paraId="131ED23D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694" w:type="pct"/>
            <w:shd w:val="clear" w:color="auto" w:fill="FFFFFF"/>
          </w:tcPr>
          <w:p w14:paraId="20743100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258" w:type="pct"/>
            <w:shd w:val="clear" w:color="auto" w:fill="FFFFFF"/>
          </w:tcPr>
          <w:p w14:paraId="24888160" w14:textId="77777777" w:rsidR="00DE6498" w:rsidRPr="00DE6498" w:rsidRDefault="00DE6498" w:rsidP="00DE6498">
            <w:pPr>
              <w:spacing w:line="276" w:lineRule="aut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</w:tbl>
    <w:p w14:paraId="342E755A" w14:textId="7B2EAC82" w:rsidR="00B77FC7" w:rsidRDefault="00B77FC7" w:rsidP="009978D9">
      <w:pPr>
        <w:pStyle w:val="Ttulo1"/>
        <w:numPr>
          <w:ilvl w:val="0"/>
          <w:numId w:val="0"/>
        </w:numPr>
        <w:ind w:left="397"/>
      </w:pPr>
      <w:bookmarkStart w:id="59" w:name="_Toc239163609"/>
    </w:p>
    <w:p w14:paraId="78E819B2" w14:textId="10102D13" w:rsidR="00DE6498" w:rsidRPr="00B77FC7" w:rsidRDefault="00B77FC7" w:rsidP="00B77FC7">
      <w:pPr>
        <w:rPr>
          <w:rFonts w:ascii="Arial" w:hAnsi="Arial" w:cs="Arial"/>
          <w:b/>
          <w:smallCaps/>
          <w:color w:val="004B8D"/>
          <w:sz w:val="24"/>
          <w:lang w:eastAsia="en-US"/>
        </w:rPr>
      </w:pPr>
      <w:r>
        <w:br w:type="page"/>
      </w:r>
    </w:p>
    <w:p w14:paraId="7558D06A" w14:textId="77777777" w:rsidR="00DE6498" w:rsidRPr="00DE6498" w:rsidRDefault="00DE6498" w:rsidP="009978D9">
      <w:pPr>
        <w:pStyle w:val="Ttulo1"/>
      </w:pPr>
      <w:bookmarkStart w:id="60" w:name="_Toc239759234"/>
      <w:bookmarkStart w:id="61" w:name="_Toc119062120"/>
      <w:r w:rsidRPr="00DE6498">
        <w:lastRenderedPageBreak/>
        <w:t>Anexos</w:t>
      </w:r>
      <w:bookmarkEnd w:id="59"/>
      <w:bookmarkEnd w:id="60"/>
      <w:bookmarkEnd w:id="61"/>
    </w:p>
    <w:p w14:paraId="1FCBA0E8" w14:textId="09F03DB1" w:rsidR="007F4408" w:rsidRDefault="00DE6498" w:rsidP="00B77FC7">
      <w:pPr>
        <w:pStyle w:val="Ttulo2"/>
      </w:pPr>
      <w:bookmarkStart w:id="62" w:name="_Toc239163610"/>
      <w:bookmarkStart w:id="63" w:name="_Toc239759235"/>
      <w:bookmarkStart w:id="64" w:name="_Toc119062121"/>
      <w:proofErr w:type="spellStart"/>
      <w:r w:rsidRPr="00DE6498">
        <w:t>Modelo</w:t>
      </w:r>
      <w:proofErr w:type="spellEnd"/>
      <w:r w:rsidRPr="00DE6498">
        <w:t xml:space="preserve"> de </w:t>
      </w:r>
      <w:proofErr w:type="spellStart"/>
      <w:r w:rsidRPr="00DE6498">
        <w:t>Entidades</w:t>
      </w:r>
      <w:bookmarkStart w:id="65" w:name="_Toc239163611"/>
      <w:bookmarkStart w:id="66" w:name="_Toc239759236"/>
      <w:bookmarkEnd w:id="62"/>
      <w:bookmarkEnd w:id="63"/>
      <w:bookmarkEnd w:id="64"/>
      <w:proofErr w:type="spellEnd"/>
    </w:p>
    <w:p w14:paraId="61E895F5" w14:textId="2370DD20" w:rsidR="007F4408" w:rsidRPr="007F4408" w:rsidRDefault="00EC6837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67" w:name="_Toc239761429"/>
      <w:bookmarkStart w:id="68" w:name="_Toc239763039"/>
      <w:bookmarkStart w:id="69" w:name="_Toc239763299"/>
      <w:bookmarkStart w:id="70" w:name="_Toc241643074"/>
      <w:bookmarkStart w:id="71" w:name="_Toc241644580"/>
      <w:bookmarkStart w:id="72" w:name="_Toc251258365"/>
      <w:bookmarkStart w:id="73" w:name="_Toc119058345"/>
      <w:bookmarkStart w:id="74" w:name="_Toc119062122"/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noProof/>
        </w:rPr>
        <w:drawing>
          <wp:anchor distT="0" distB="0" distL="114300" distR="114300" simplePos="0" relativeHeight="251667456" behindDoc="0" locked="0" layoutInCell="1" allowOverlap="1" wp14:anchorId="6ED26C4C" wp14:editId="0F568E42">
            <wp:simplePos x="0" y="0"/>
            <wp:positionH relativeFrom="column">
              <wp:posOffset>-321945</wp:posOffset>
            </wp:positionH>
            <wp:positionV relativeFrom="paragraph">
              <wp:posOffset>538480</wp:posOffset>
            </wp:positionV>
            <wp:extent cx="6332220" cy="2354580"/>
            <wp:effectExtent l="0" t="0" r="0" b="0"/>
            <wp:wrapTopAndBottom/>
            <wp:docPr id="9" name="Imagem 9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C241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75" w:name="_Toc239761430"/>
      <w:bookmarkStart w:id="76" w:name="_Toc239763040"/>
      <w:bookmarkStart w:id="77" w:name="_Toc239763300"/>
      <w:bookmarkStart w:id="78" w:name="_Toc241643075"/>
      <w:bookmarkStart w:id="79" w:name="_Toc241644581"/>
      <w:bookmarkStart w:id="80" w:name="_Toc251258366"/>
      <w:bookmarkStart w:id="81" w:name="_Toc119058346"/>
      <w:bookmarkStart w:id="82" w:name="_Toc119062123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1AA200D2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83" w:name="_Toc239761431"/>
      <w:bookmarkStart w:id="84" w:name="_Toc239763041"/>
      <w:bookmarkStart w:id="85" w:name="_Toc239763301"/>
      <w:bookmarkStart w:id="86" w:name="_Toc241643076"/>
      <w:bookmarkStart w:id="87" w:name="_Toc241644582"/>
      <w:bookmarkStart w:id="88" w:name="_Toc251258367"/>
      <w:bookmarkStart w:id="89" w:name="_Toc119058347"/>
      <w:bookmarkStart w:id="90" w:name="_Toc119062124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54063D86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91" w:name="_Toc239761432"/>
      <w:bookmarkStart w:id="92" w:name="_Toc239763042"/>
      <w:bookmarkStart w:id="93" w:name="_Toc239763302"/>
      <w:bookmarkStart w:id="94" w:name="_Toc241643077"/>
      <w:bookmarkStart w:id="95" w:name="_Toc241644583"/>
      <w:bookmarkStart w:id="96" w:name="_Toc251258368"/>
      <w:bookmarkStart w:id="97" w:name="_Toc119058348"/>
      <w:bookmarkStart w:id="98" w:name="_Toc119062125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0E73113A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99" w:name="_Toc239761433"/>
      <w:bookmarkStart w:id="100" w:name="_Toc239763043"/>
      <w:bookmarkStart w:id="101" w:name="_Toc239763303"/>
      <w:bookmarkStart w:id="102" w:name="_Toc241643078"/>
      <w:bookmarkStart w:id="103" w:name="_Toc241644584"/>
      <w:bookmarkStart w:id="104" w:name="_Toc251258369"/>
      <w:bookmarkStart w:id="105" w:name="_Toc119058349"/>
      <w:bookmarkStart w:id="106" w:name="_Toc119062126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6F68A5D9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07" w:name="_Toc239761434"/>
      <w:bookmarkStart w:id="108" w:name="_Toc239763044"/>
      <w:bookmarkStart w:id="109" w:name="_Toc239763304"/>
      <w:bookmarkStart w:id="110" w:name="_Toc241643079"/>
      <w:bookmarkStart w:id="111" w:name="_Toc241644585"/>
      <w:bookmarkStart w:id="112" w:name="_Toc251258370"/>
      <w:bookmarkStart w:id="113" w:name="_Toc119058350"/>
      <w:bookmarkStart w:id="114" w:name="_Toc119062127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1CAF767D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15" w:name="_Toc239761435"/>
      <w:bookmarkStart w:id="116" w:name="_Toc239763045"/>
      <w:bookmarkStart w:id="117" w:name="_Toc239763305"/>
      <w:bookmarkStart w:id="118" w:name="_Toc241643080"/>
      <w:bookmarkStart w:id="119" w:name="_Toc241644586"/>
      <w:bookmarkStart w:id="120" w:name="_Toc251258371"/>
      <w:bookmarkStart w:id="121" w:name="_Toc119058351"/>
      <w:bookmarkStart w:id="122" w:name="_Toc119062128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14:paraId="1261483E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23" w:name="_Toc239761436"/>
      <w:bookmarkStart w:id="124" w:name="_Toc239763046"/>
      <w:bookmarkStart w:id="125" w:name="_Toc239763306"/>
      <w:bookmarkStart w:id="126" w:name="_Toc241643081"/>
      <w:bookmarkStart w:id="127" w:name="_Toc241644587"/>
      <w:bookmarkStart w:id="128" w:name="_Toc251258372"/>
      <w:bookmarkStart w:id="129" w:name="_Toc119058352"/>
      <w:bookmarkStart w:id="130" w:name="_Toc119062129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391D3A28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31" w:name="_Toc239761437"/>
      <w:bookmarkStart w:id="132" w:name="_Toc239763047"/>
      <w:bookmarkStart w:id="133" w:name="_Toc239763307"/>
      <w:bookmarkStart w:id="134" w:name="_Toc241643082"/>
      <w:bookmarkStart w:id="135" w:name="_Toc241644588"/>
      <w:bookmarkStart w:id="136" w:name="_Toc251258373"/>
      <w:bookmarkStart w:id="137" w:name="_Toc119058353"/>
      <w:bookmarkStart w:id="138" w:name="_Toc119062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314CDCE2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39" w:name="_Toc239761438"/>
      <w:bookmarkStart w:id="140" w:name="_Toc239763048"/>
      <w:bookmarkStart w:id="141" w:name="_Toc239763308"/>
      <w:bookmarkStart w:id="142" w:name="_Toc241643083"/>
      <w:bookmarkStart w:id="143" w:name="_Toc241644589"/>
      <w:bookmarkStart w:id="144" w:name="_Toc251258374"/>
      <w:bookmarkStart w:id="145" w:name="_Toc119058354"/>
      <w:bookmarkStart w:id="146" w:name="_Toc119062131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6CC2A776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47" w:name="_Toc239761439"/>
      <w:bookmarkStart w:id="148" w:name="_Toc239763049"/>
      <w:bookmarkStart w:id="149" w:name="_Toc239763309"/>
      <w:bookmarkStart w:id="150" w:name="_Toc241643084"/>
      <w:bookmarkStart w:id="151" w:name="_Toc241644590"/>
      <w:bookmarkStart w:id="152" w:name="_Toc251258375"/>
      <w:bookmarkStart w:id="153" w:name="_Toc119058355"/>
      <w:bookmarkStart w:id="154" w:name="_Toc119062132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029F4026" w14:textId="77777777" w:rsidR="007F4408" w:rsidRPr="007F4408" w:rsidRDefault="007F4408" w:rsidP="007F4408">
      <w:pPr>
        <w:pStyle w:val="PargrafodaLista"/>
        <w:keepNext/>
        <w:numPr>
          <w:ilvl w:val="0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55" w:name="_Toc239761440"/>
      <w:bookmarkStart w:id="156" w:name="_Toc239763050"/>
      <w:bookmarkStart w:id="157" w:name="_Toc239763310"/>
      <w:bookmarkStart w:id="158" w:name="_Toc241643085"/>
      <w:bookmarkStart w:id="159" w:name="_Toc241644591"/>
      <w:bookmarkStart w:id="160" w:name="_Toc251258376"/>
      <w:bookmarkStart w:id="161" w:name="_Toc119058356"/>
      <w:bookmarkStart w:id="162" w:name="_Toc119062133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326CA309" w14:textId="77777777" w:rsidR="007F4408" w:rsidRPr="007F4408" w:rsidRDefault="007F4408" w:rsidP="007F4408">
      <w:pPr>
        <w:pStyle w:val="PargrafodaLista"/>
        <w:keepNext/>
        <w:numPr>
          <w:ilvl w:val="1"/>
          <w:numId w:val="9"/>
        </w:numPr>
        <w:spacing w:before="240" w:after="60" w:line="276" w:lineRule="auto"/>
        <w:outlineLvl w:val="2"/>
        <w:rPr>
          <w:rFonts w:ascii="Arial" w:hAnsi="Arial"/>
          <w:b/>
          <w:smallCaps/>
          <w:vanish/>
          <w:color w:val="004B8D"/>
          <w:szCs w:val="20"/>
          <w:lang w:eastAsia="en-US"/>
        </w:rPr>
      </w:pPr>
      <w:bookmarkStart w:id="163" w:name="_Toc239761441"/>
      <w:bookmarkStart w:id="164" w:name="_Toc239763051"/>
      <w:bookmarkStart w:id="165" w:name="_Toc239763311"/>
      <w:bookmarkStart w:id="166" w:name="_Toc241643086"/>
      <w:bookmarkStart w:id="167" w:name="_Toc241644592"/>
      <w:bookmarkStart w:id="168" w:name="_Toc251258377"/>
      <w:bookmarkStart w:id="169" w:name="_Toc119058357"/>
      <w:bookmarkStart w:id="170" w:name="_Toc119062134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6E45C838" w14:textId="004B856B" w:rsidR="007F4408" w:rsidRPr="00EC6837" w:rsidRDefault="00DE6498" w:rsidP="00EC6837">
      <w:pPr>
        <w:pStyle w:val="Ttulo3"/>
        <w:rPr>
          <w:rFonts w:cs="Arial"/>
          <w:iCs/>
        </w:rPr>
      </w:pPr>
      <w:bookmarkStart w:id="171" w:name="_Toc119062135"/>
      <w:r w:rsidRPr="007F4408">
        <w:t>Diagrama de Entidades</w:t>
      </w:r>
      <w:bookmarkStart w:id="172" w:name="_Toc239163612"/>
      <w:bookmarkStart w:id="173" w:name="_Toc239759237"/>
      <w:bookmarkEnd w:id="65"/>
      <w:bookmarkEnd w:id="66"/>
      <w:bookmarkEnd w:id="171"/>
    </w:p>
    <w:p w14:paraId="3E45393B" w14:textId="792FBB4F" w:rsidR="00EC6837" w:rsidRDefault="00EC6837" w:rsidP="007F4408">
      <w:pPr>
        <w:pStyle w:val="PargrafodaLista"/>
        <w:spacing w:line="276" w:lineRule="auto"/>
        <w:ind w:left="360"/>
        <w:jc w:val="both"/>
        <w:rPr>
          <w:rFonts w:ascii="Arial" w:hAnsi="Arial"/>
          <w:sz w:val="20"/>
          <w:szCs w:val="20"/>
        </w:rPr>
      </w:pPr>
    </w:p>
    <w:p w14:paraId="061EF5EC" w14:textId="75F69B5E" w:rsidR="00DE6498" w:rsidRPr="007F4408" w:rsidRDefault="00DE6498" w:rsidP="00EA0169">
      <w:pPr>
        <w:pStyle w:val="Ttulo3"/>
        <w:rPr>
          <w:rFonts w:eastAsia="Calibri" w:cs="Arial"/>
          <w:i/>
          <w:iCs/>
          <w:color w:val="0000FF"/>
          <w:sz w:val="20"/>
        </w:rPr>
      </w:pPr>
      <w:bookmarkStart w:id="174" w:name="_Toc119062136"/>
      <w:r w:rsidRPr="007F4408">
        <w:t>Detalhamento do Diagrama de Entidades</w:t>
      </w:r>
      <w:bookmarkEnd w:id="172"/>
      <w:bookmarkEnd w:id="173"/>
      <w:bookmarkEnd w:id="174"/>
    </w:p>
    <w:p w14:paraId="11DEB7B0" w14:textId="7BC9E8C3" w:rsidR="00B76B39" w:rsidRPr="005225DC" w:rsidRDefault="00B76B39" w:rsidP="005225DC">
      <w:pPr>
        <w:spacing w:line="276" w:lineRule="auto"/>
        <w:jc w:val="both"/>
        <w:rPr>
          <w:rStyle w:val="nfase"/>
          <w:rFonts w:ascii="Arial" w:eastAsia="Calibri" w:hAnsi="Arial" w:cs="Arial"/>
          <w:i w:val="0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9"/>
        <w:gridCol w:w="2306"/>
        <w:gridCol w:w="5268"/>
      </w:tblGrid>
      <w:tr w:rsidR="00DE6498" w:rsidRPr="00DE6498" w14:paraId="29B4962E" w14:textId="77777777" w:rsidTr="00DE6498">
        <w:tc>
          <w:tcPr>
            <w:tcW w:w="1101" w:type="pct"/>
            <w:shd w:val="clear" w:color="auto" w:fill="004B8D"/>
            <w:vAlign w:val="center"/>
          </w:tcPr>
          <w:p w14:paraId="2839A6FE" w14:textId="168A3583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76B39">
              <w:rPr>
                <w:rFonts w:ascii="Arial" w:hAnsi="Arial" w:cs="Arial"/>
                <w:b/>
                <w:bCs/>
                <w:sz w:val="20"/>
                <w:szCs w:val="20"/>
              </w:rPr>
              <w:t>Entidade</w:t>
            </w:r>
          </w:p>
        </w:tc>
        <w:tc>
          <w:tcPr>
            <w:tcW w:w="1187" w:type="pct"/>
            <w:shd w:val="clear" w:color="auto" w:fill="004B8D"/>
          </w:tcPr>
          <w:p w14:paraId="46C81FC3" w14:textId="289B12B5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76B39">
              <w:rPr>
                <w:rFonts w:ascii="Arial" w:hAnsi="Arial" w:cs="Arial"/>
                <w:b/>
                <w:bCs/>
                <w:sz w:val="20"/>
                <w:szCs w:val="20"/>
              </w:rPr>
              <w:t>Método/Atributo</w:t>
            </w:r>
          </w:p>
        </w:tc>
        <w:tc>
          <w:tcPr>
            <w:tcW w:w="2712" w:type="pct"/>
            <w:shd w:val="clear" w:color="auto" w:fill="004B8D"/>
          </w:tcPr>
          <w:p w14:paraId="06774C3E" w14:textId="69A7A468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76B39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</w:tr>
      <w:tr w:rsidR="00DE6498" w:rsidRPr="00DE6498" w14:paraId="44B120E1" w14:textId="77777777" w:rsidTr="00DE6498">
        <w:tc>
          <w:tcPr>
            <w:tcW w:w="1101" w:type="pct"/>
            <w:shd w:val="clear" w:color="auto" w:fill="FFFFFF"/>
          </w:tcPr>
          <w:p w14:paraId="0FF22A45" w14:textId="77777777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87" w:type="pct"/>
            <w:shd w:val="clear" w:color="auto" w:fill="FFFFFF"/>
          </w:tcPr>
          <w:p w14:paraId="584C5E73" w14:textId="77777777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712" w:type="pct"/>
            <w:shd w:val="clear" w:color="auto" w:fill="FFFFFF"/>
          </w:tcPr>
          <w:p w14:paraId="04D04343" w14:textId="77777777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DE6498" w:rsidRPr="00DE6498" w14:paraId="3A0DD6D0" w14:textId="77777777" w:rsidTr="00DE6498">
        <w:tc>
          <w:tcPr>
            <w:tcW w:w="1101" w:type="pct"/>
            <w:shd w:val="clear" w:color="auto" w:fill="FFFFFF"/>
          </w:tcPr>
          <w:p w14:paraId="5A4732C6" w14:textId="6183FDF4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87" w:type="pct"/>
            <w:shd w:val="clear" w:color="auto" w:fill="FFFFFF"/>
          </w:tcPr>
          <w:p w14:paraId="7873CA5D" w14:textId="77777777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712" w:type="pct"/>
            <w:shd w:val="clear" w:color="auto" w:fill="FFFFFF"/>
          </w:tcPr>
          <w:p w14:paraId="0D275C55" w14:textId="77777777" w:rsidR="00DE6498" w:rsidRPr="00B76B39" w:rsidRDefault="00DE6498" w:rsidP="00B76B3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3FF6AA4D" w14:textId="77777777" w:rsidR="00B76B39" w:rsidRDefault="00B76B39" w:rsidP="009978D9">
      <w:pPr>
        <w:pStyle w:val="Ttulo2"/>
        <w:numPr>
          <w:ilvl w:val="0"/>
          <w:numId w:val="0"/>
        </w:numPr>
        <w:ind w:left="426"/>
      </w:pPr>
      <w:bookmarkStart w:id="175" w:name="_Toc239163613"/>
      <w:bookmarkStart w:id="176" w:name="_Toc239759238"/>
    </w:p>
    <w:p w14:paraId="74F02369" w14:textId="5E54EE46" w:rsidR="00DE6498" w:rsidRPr="00DE6498" w:rsidRDefault="00DE6498" w:rsidP="009978D9">
      <w:pPr>
        <w:pStyle w:val="Ttulo2"/>
      </w:pPr>
      <w:bookmarkStart w:id="177" w:name="_Toc119062137"/>
      <w:r w:rsidRPr="00DE6498">
        <w:t>Diagrama</w:t>
      </w:r>
      <w:r w:rsidR="005226E8">
        <w:t xml:space="preserve">s </w:t>
      </w:r>
      <w:proofErr w:type="gramStart"/>
      <w:r w:rsidR="005226E8">
        <w:t xml:space="preserve">UML </w:t>
      </w:r>
      <w:r w:rsidRPr="00DE6498">
        <w:t xml:space="preserve"> de</w:t>
      </w:r>
      <w:proofErr w:type="gramEnd"/>
      <w:r w:rsidRPr="00DE6498">
        <w:t xml:space="preserve"> </w:t>
      </w:r>
      <w:r w:rsidR="0066778C">
        <w:t xml:space="preserve">Caso de USO, Classes e/ou Diagrama de </w:t>
      </w:r>
      <w:r w:rsidRPr="00DE6498">
        <w:t>Seqüência</w:t>
      </w:r>
      <w:bookmarkEnd w:id="175"/>
      <w:bookmarkEnd w:id="176"/>
      <w:bookmarkEnd w:id="177"/>
    </w:p>
    <w:p w14:paraId="6FAF90D5" w14:textId="693C717B" w:rsidR="00027CA2" w:rsidRPr="00DE6498" w:rsidRDefault="003F4DC3" w:rsidP="00DE6498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55025E">
        <w:rPr>
          <w:rFonts w:ascii="Times New Roman" w:eastAsia="Arial" w:hAnsi="Times New Roman"/>
          <w:noProof/>
        </w:rPr>
        <w:drawing>
          <wp:anchor distT="0" distB="0" distL="114300" distR="114300" simplePos="0" relativeHeight="251670528" behindDoc="0" locked="0" layoutInCell="1" allowOverlap="1" wp14:anchorId="0D3756AA" wp14:editId="2BAD8938">
            <wp:simplePos x="0" y="0"/>
            <wp:positionH relativeFrom="column">
              <wp:posOffset>-394970</wp:posOffset>
            </wp:positionH>
            <wp:positionV relativeFrom="paragraph">
              <wp:posOffset>264160</wp:posOffset>
            </wp:positionV>
            <wp:extent cx="6684645" cy="2537460"/>
            <wp:effectExtent l="0" t="0" r="0" b="0"/>
            <wp:wrapTopAndBottom/>
            <wp:docPr id="80" name="Imagem 80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Diagrama, Esquemático&#10;&#10;Descrição gerada automaticamente"/>
                    <pic:cNvPicPr/>
                  </pic:nvPicPr>
                  <pic:blipFill rotWithShape="1">
                    <a:blip r:embed="rId19"/>
                    <a:srcRect t="3920" b="14953"/>
                    <a:stretch/>
                  </pic:blipFill>
                  <pic:spPr bwMode="auto">
                    <a:xfrm>
                      <a:off x="0" y="0"/>
                      <a:ext cx="6684645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27CA2" w:rsidRPr="00DE6498" w:rsidSect="00DE6498">
      <w:headerReference w:type="default" r:id="rId20"/>
      <w:footerReference w:type="default" r:id="rId21"/>
      <w:headerReference w:type="first" r:id="rId22"/>
      <w:pgSz w:w="11907" w:h="16840" w:code="9"/>
      <w:pgMar w:top="2228" w:right="992" w:bottom="1264" w:left="1418" w:header="0" w:footer="0" w:gutter="0"/>
      <w:pgBorders w:offsetFrom="page">
        <w:top w:val="none" w:sz="0" w:space="0" w:color="00FF00"/>
        <w:left w:val="none" w:sz="0" w:space="0" w:color="000000"/>
        <w:bottom w:val="none" w:sz="0" w:space="0" w:color="000000"/>
        <w:right w:val="none" w:sz="0" w:space="0" w:color="00000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E0038" w14:textId="77777777" w:rsidR="0066778C" w:rsidRDefault="0066778C">
      <w:r>
        <w:separator/>
      </w:r>
    </w:p>
  </w:endnote>
  <w:endnote w:type="continuationSeparator" w:id="0">
    <w:p w14:paraId="437D0593" w14:textId="77777777" w:rsidR="0066778C" w:rsidRDefault="00667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57 Condensed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E34EE" w14:textId="77777777" w:rsidR="005B6183" w:rsidRPr="00FB3B19" w:rsidRDefault="005B6183" w:rsidP="005B6183">
    <w:pPr>
      <w:pStyle w:val="Cabealho"/>
      <w:jc w:val="right"/>
      <w:rPr>
        <w:rFonts w:ascii="Calibri" w:hAnsi="Calibri"/>
        <w:color w:val="004B8D"/>
        <w:sz w:val="20"/>
        <w:szCs w:val="20"/>
      </w:rPr>
    </w:pPr>
    <w:r w:rsidRPr="00FB3B19">
      <w:rPr>
        <w:rFonts w:ascii="Calibri" w:hAnsi="Calibri"/>
        <w:color w:val="004B8D"/>
        <w:sz w:val="20"/>
        <w:szCs w:val="20"/>
      </w:rPr>
      <w:t xml:space="preserve">Página </w:t>
    </w:r>
    <w:r w:rsidRPr="00FB3B19">
      <w:rPr>
        <w:rFonts w:ascii="Calibri" w:hAnsi="Calibri"/>
        <w:b/>
        <w:color w:val="004B8D"/>
        <w:sz w:val="20"/>
        <w:szCs w:val="20"/>
      </w:rPr>
      <w:fldChar w:fldCharType="begin"/>
    </w:r>
    <w:r w:rsidRPr="00FB3B19">
      <w:rPr>
        <w:rFonts w:ascii="Calibri" w:hAnsi="Calibri"/>
        <w:b/>
        <w:color w:val="004B8D"/>
        <w:sz w:val="20"/>
        <w:szCs w:val="20"/>
      </w:rPr>
      <w:instrText>PAGE</w:instrText>
    </w:r>
    <w:r w:rsidRPr="00FB3B19">
      <w:rPr>
        <w:rFonts w:ascii="Calibri" w:hAnsi="Calibri"/>
        <w:b/>
        <w:color w:val="004B8D"/>
        <w:sz w:val="20"/>
        <w:szCs w:val="20"/>
      </w:rPr>
      <w:fldChar w:fldCharType="separate"/>
    </w:r>
    <w:r w:rsidR="00C2161E">
      <w:rPr>
        <w:rFonts w:ascii="Calibri" w:hAnsi="Calibri"/>
        <w:b/>
        <w:noProof/>
        <w:color w:val="004B8D"/>
        <w:sz w:val="20"/>
        <w:szCs w:val="20"/>
      </w:rPr>
      <w:t>2</w:t>
    </w:r>
    <w:r w:rsidRPr="00FB3B19">
      <w:rPr>
        <w:rFonts w:ascii="Calibri" w:hAnsi="Calibri"/>
        <w:b/>
        <w:color w:val="004B8D"/>
        <w:sz w:val="20"/>
        <w:szCs w:val="20"/>
      </w:rPr>
      <w:fldChar w:fldCharType="end"/>
    </w:r>
    <w:r w:rsidRPr="00FB3B19">
      <w:rPr>
        <w:rFonts w:ascii="Calibri" w:hAnsi="Calibri"/>
        <w:color w:val="004B8D"/>
        <w:sz w:val="20"/>
        <w:szCs w:val="20"/>
      </w:rPr>
      <w:t xml:space="preserve"> de </w:t>
    </w:r>
    <w:r w:rsidRPr="00FB3B19">
      <w:rPr>
        <w:rFonts w:ascii="Calibri" w:hAnsi="Calibri"/>
        <w:b/>
        <w:color w:val="004B8D"/>
        <w:sz w:val="20"/>
        <w:szCs w:val="20"/>
      </w:rPr>
      <w:fldChar w:fldCharType="begin"/>
    </w:r>
    <w:r w:rsidRPr="00FB3B19">
      <w:rPr>
        <w:rFonts w:ascii="Calibri" w:hAnsi="Calibri"/>
        <w:b/>
        <w:color w:val="004B8D"/>
        <w:sz w:val="20"/>
        <w:szCs w:val="20"/>
      </w:rPr>
      <w:instrText>NUMPAGES</w:instrText>
    </w:r>
    <w:r w:rsidRPr="00FB3B19">
      <w:rPr>
        <w:rFonts w:ascii="Calibri" w:hAnsi="Calibri"/>
        <w:b/>
        <w:color w:val="004B8D"/>
        <w:sz w:val="20"/>
        <w:szCs w:val="20"/>
      </w:rPr>
      <w:fldChar w:fldCharType="separate"/>
    </w:r>
    <w:r w:rsidR="00C2161E">
      <w:rPr>
        <w:rFonts w:ascii="Calibri" w:hAnsi="Calibri"/>
        <w:b/>
        <w:noProof/>
        <w:color w:val="004B8D"/>
        <w:sz w:val="20"/>
        <w:szCs w:val="20"/>
      </w:rPr>
      <w:t>5</w:t>
    </w:r>
    <w:r w:rsidRPr="00FB3B19">
      <w:rPr>
        <w:rFonts w:ascii="Calibri" w:hAnsi="Calibri"/>
        <w:b/>
        <w:color w:val="004B8D"/>
        <w:sz w:val="20"/>
        <w:szCs w:val="20"/>
      </w:rPr>
      <w:fldChar w:fldCharType="end"/>
    </w:r>
  </w:p>
  <w:p w14:paraId="16415426" w14:textId="77777777" w:rsidR="005B6183" w:rsidRPr="00001078" w:rsidRDefault="005B6183" w:rsidP="005B6183">
    <w:pPr>
      <w:pStyle w:val="Rodap"/>
      <w:ind w:left="-1134"/>
      <w:jc w:val="both"/>
      <w:rPr>
        <w:rFonts w:ascii="Verdana" w:hAnsi="Verdana"/>
        <w:b/>
        <w:bCs/>
        <w:i/>
        <w:iCs/>
        <w:color w:val="006666"/>
        <w:sz w:val="14"/>
      </w:rPr>
    </w:pPr>
  </w:p>
  <w:p w14:paraId="6345E66E" w14:textId="77777777" w:rsidR="005B6183" w:rsidRDefault="005B61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431EA" w14:textId="77777777" w:rsidR="0066778C" w:rsidRDefault="0066778C">
      <w:r>
        <w:separator/>
      </w:r>
    </w:p>
  </w:footnote>
  <w:footnote w:type="continuationSeparator" w:id="0">
    <w:p w14:paraId="78A9B9B4" w14:textId="77777777" w:rsidR="0066778C" w:rsidRDefault="00667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75A6E" w14:textId="77777777" w:rsidR="00E43CFF" w:rsidRDefault="00E43CFF" w:rsidP="00C5606A">
    <w:pPr>
      <w:rPr>
        <w:rFonts w:ascii="Arial" w:hAnsi="Arial" w:cs="Arial"/>
      </w:rPr>
    </w:pPr>
  </w:p>
  <w:p w14:paraId="7724E99A" w14:textId="77777777" w:rsidR="00E43CFF" w:rsidRDefault="00E43CFF" w:rsidP="00C5606A">
    <w:pPr>
      <w:rPr>
        <w:rFonts w:ascii="Arial" w:hAnsi="Arial" w:cs="Arial"/>
      </w:rPr>
    </w:pPr>
  </w:p>
  <w:tbl>
    <w:tblPr>
      <w:tblW w:w="10138" w:type="dxa"/>
      <w:tblInd w:w="-356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V w:val="single" w:sz="8" w:space="0" w:color="BFBFBF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6"/>
      <w:gridCol w:w="1874"/>
      <w:gridCol w:w="356"/>
      <w:gridCol w:w="7479"/>
      <w:gridCol w:w="73"/>
    </w:tblGrid>
    <w:tr w:rsidR="00E43CFF" w:rsidRPr="005B6183" w14:paraId="141A9787" w14:textId="77777777" w:rsidTr="003A6762">
      <w:trPr>
        <w:gridAfter w:val="1"/>
        <w:wAfter w:w="73" w:type="dxa"/>
        <w:cantSplit/>
        <w:trHeight w:val="2048"/>
      </w:trPr>
      <w:tc>
        <w:tcPr>
          <w:tcW w:w="2230" w:type="dxa"/>
          <w:gridSpan w:val="2"/>
          <w:tcBorders>
            <w:top w:val="nil"/>
            <w:left w:val="nil"/>
            <w:bottom w:val="nil"/>
            <w:right w:val="single" w:sz="8" w:space="0" w:color="17365D"/>
          </w:tcBorders>
          <w:vAlign w:val="center"/>
        </w:tcPr>
        <w:p w14:paraId="5E22A943" w14:textId="2DE52288" w:rsidR="00E43CFF" w:rsidRPr="00DE180A" w:rsidRDefault="00775272" w:rsidP="00DE180A">
          <w:pPr>
            <w:rPr>
              <w:szCs w:val="22"/>
            </w:rPr>
          </w:pPr>
          <w:r>
            <w:rPr>
              <w:noProof/>
            </w:rPr>
            <w:drawing>
              <wp:inline distT="0" distB="0" distL="0" distR="0" wp14:anchorId="4A6A7F5E" wp14:editId="3781B43B">
                <wp:extent cx="1303020" cy="1303020"/>
                <wp:effectExtent l="0" t="0" r="0" b="0"/>
                <wp:docPr id="28" name="Imagem 28" descr="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m 19" descr="Logotipo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3020" cy="1303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35" w:type="dxa"/>
          <w:gridSpan w:val="2"/>
          <w:tcBorders>
            <w:top w:val="nil"/>
            <w:left w:val="single" w:sz="8" w:space="0" w:color="17365D"/>
            <w:bottom w:val="nil"/>
            <w:right w:val="nil"/>
          </w:tcBorders>
        </w:tcPr>
        <w:tbl>
          <w:tblPr>
            <w:tblW w:w="8211" w:type="dxa"/>
            <w:tbl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blBorders>
            <w:tblLayout w:type="fixed"/>
            <w:tblLook w:val="01E0" w:firstRow="1" w:lastRow="1" w:firstColumn="1" w:lastColumn="1" w:noHBand="0" w:noVBand="0"/>
          </w:tblPr>
          <w:tblGrid>
            <w:gridCol w:w="1354"/>
            <w:gridCol w:w="3590"/>
            <w:gridCol w:w="1491"/>
            <w:gridCol w:w="1776"/>
          </w:tblGrid>
          <w:tr w:rsidR="00E43CFF" w:rsidRPr="005B6183" w14:paraId="410B7683" w14:textId="77777777" w:rsidTr="00176077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72C453F7" w14:textId="77777777" w:rsidR="00E43CFF" w:rsidRPr="005B6183" w:rsidRDefault="00E43CFF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</w:pPr>
              </w:p>
            </w:tc>
            <w:tc>
              <w:tcPr>
                <w:tcW w:w="6854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0D628C2" w14:textId="77777777" w:rsidR="00E43CFF" w:rsidRPr="005B6183" w:rsidRDefault="00626F08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</w:pPr>
                <w:r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>ESPECIFICAÇÃ</w:t>
                </w:r>
                <w:r w:rsidR="003A6762"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 xml:space="preserve">O </w:t>
                </w:r>
                <w:r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>TÉ</w:t>
                </w:r>
                <w:r w:rsidR="00DE6498">
                  <w:rPr>
                    <w:rFonts w:ascii="Arial" w:hAnsi="Arial" w:cs="Arial"/>
                    <w:b/>
                    <w:smallCaps/>
                    <w:color w:val="17365D"/>
                    <w:sz w:val="24"/>
                  </w:rPr>
                  <w:t>CNICA</w:t>
                </w:r>
              </w:p>
              <w:p w14:paraId="62E68865" w14:textId="77777777" w:rsidR="00A638C7" w:rsidRPr="005B6183" w:rsidRDefault="00A638C7" w:rsidP="00BA352A">
                <w:pPr>
                  <w:spacing w:line="0" w:lineRule="atLeast"/>
                  <w:rPr>
                    <w:rFonts w:ascii="Arial" w:eastAsia="Calibri" w:hAnsi="Arial" w:cs="Arial"/>
                    <w:b/>
                    <w:sz w:val="24"/>
                  </w:rPr>
                </w:pPr>
              </w:p>
            </w:tc>
          </w:tr>
          <w:tr w:rsidR="00A638C7" w:rsidRPr="005B6183" w14:paraId="5593A2FF" w14:textId="77777777" w:rsidTr="00176077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6FCE680A" w14:textId="77777777" w:rsidR="00A638C7" w:rsidRPr="005B6183" w:rsidRDefault="00A638C7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</w:p>
            </w:tc>
            <w:tc>
              <w:tcPr>
                <w:tcW w:w="6854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C7A296A" w14:textId="77777777" w:rsidR="00A638C7" w:rsidRPr="005B6183" w:rsidRDefault="00A638C7" w:rsidP="00BA352A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</w:p>
            </w:tc>
          </w:tr>
          <w:tr w:rsidR="00E43CFF" w:rsidRPr="005B6183" w14:paraId="7DCD7056" w14:textId="77777777" w:rsidTr="00176077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1BE0E229" w14:textId="77777777" w:rsidR="00E43CFF" w:rsidRPr="005B6183" w:rsidRDefault="00E43CFF" w:rsidP="005A1224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Pr</w:t>
                </w:r>
                <w:r w:rsidR="005A1224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ojeto</w:t>
                </w:r>
              </w:p>
            </w:tc>
            <w:tc>
              <w:tcPr>
                <w:tcW w:w="6854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D510A5A" w14:textId="4B5F911C" w:rsidR="00E43CFF" w:rsidRDefault="00215B45" w:rsidP="005A1224">
                <w:pPr>
                  <w:spacing w:line="0" w:lineRule="atLeast"/>
                  <w:rPr>
                    <w:rFonts w:ascii="Arial" w:eastAsia="Calibri" w:hAnsi="Arial" w:cs="Arial"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 xml:space="preserve">Monitoramento de </w:t>
                </w:r>
                <w:r w:rsidR="00CF15B1">
                  <w:rPr>
                    <w:rFonts w:ascii="Arial" w:eastAsia="Calibri" w:hAnsi="Arial" w:cs="Arial"/>
                    <w:sz w:val="18"/>
                    <w:szCs w:val="18"/>
                  </w:rPr>
                  <w:t>componentes de hardware</w:t>
                </w:r>
              </w:p>
              <w:p w14:paraId="4906CECD" w14:textId="77777777" w:rsidR="00666860" w:rsidRDefault="00666860" w:rsidP="005A1224">
                <w:pPr>
                  <w:spacing w:line="0" w:lineRule="atLeast"/>
                  <w:rPr>
                    <w:rFonts w:ascii="Arial" w:eastAsia="Calibri" w:hAnsi="Arial" w:cs="Arial"/>
                    <w:sz w:val="18"/>
                    <w:szCs w:val="18"/>
                  </w:rPr>
                </w:pPr>
              </w:p>
              <w:p w14:paraId="2538597A" w14:textId="77777777" w:rsidR="00666860" w:rsidRPr="005B6183" w:rsidRDefault="00666860" w:rsidP="005A1224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</w:p>
            </w:tc>
          </w:tr>
          <w:tr w:rsidR="00BB3528" w:rsidRPr="005B6183" w14:paraId="46F5F4D2" w14:textId="77777777" w:rsidTr="00176077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4D5B9D56" w14:textId="77777777" w:rsidR="00BB3528" w:rsidRPr="005B6183" w:rsidRDefault="00BB3528" w:rsidP="00BB3528">
                <w:pPr>
                  <w:spacing w:line="0" w:lineRule="atLeast"/>
                  <w:ind w:right="-108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Solicitante</w:t>
                </w: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</w:t>
                </w:r>
              </w:p>
            </w:tc>
            <w:tc>
              <w:tcPr>
                <w:tcW w:w="359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DDD3160" w14:textId="7B68F368" w:rsidR="00BB3528" w:rsidRPr="005B6183" w:rsidRDefault="00205A38" w:rsidP="00BB3528">
                <w:pPr>
                  <w:spacing w:line="0" w:lineRule="atLeast"/>
                  <w:ind w:right="-29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proofErr w:type="spellStart"/>
                <w:r>
                  <w:rPr>
                    <w:rFonts w:ascii="Arial" w:eastAsia="Calibri" w:hAnsi="Arial" w:cs="Arial"/>
                    <w:sz w:val="18"/>
                    <w:szCs w:val="18"/>
                  </w:rPr>
                  <w:t>Mauric</w:t>
                </w:r>
                <w:r w:rsidR="003A4084">
                  <w:rPr>
                    <w:rFonts w:ascii="Arial" w:eastAsia="Calibri" w:hAnsi="Arial" w:cs="Arial"/>
                    <w:sz w:val="18"/>
                    <w:szCs w:val="18"/>
                  </w:rPr>
                  <w:t>e</w:t>
                </w:r>
                <w:r>
                  <w:rPr>
                    <w:rFonts w:ascii="Arial" w:eastAsia="Calibri" w:hAnsi="Arial" w:cs="Arial"/>
                    <w:sz w:val="18"/>
                    <w:szCs w:val="18"/>
                  </w:rPr>
                  <w:t>lio</w:t>
                </w:r>
                <w:proofErr w:type="spellEnd"/>
                <w:r w:rsidR="00FF2AE1">
                  <w:rPr>
                    <w:rFonts w:ascii="Arial" w:eastAsia="Calibri" w:hAnsi="Arial" w:cs="Arial"/>
                    <w:sz w:val="18"/>
                    <w:szCs w:val="18"/>
                  </w:rPr>
                  <w:t xml:space="preserve"> </w:t>
                </w:r>
                <w:proofErr w:type="spellStart"/>
                <w:r w:rsidR="00FF2AE1">
                  <w:rPr>
                    <w:rFonts w:ascii="Arial" w:eastAsia="Calibri" w:hAnsi="Arial" w:cs="Arial"/>
                    <w:sz w:val="18"/>
                    <w:szCs w:val="18"/>
                  </w:rPr>
                  <w:t>Lau</w:t>
                </w:r>
                <w:r w:rsidR="003A4084">
                  <w:rPr>
                    <w:rFonts w:ascii="Arial" w:eastAsia="Calibri" w:hAnsi="Arial" w:cs="Arial"/>
                    <w:sz w:val="18"/>
                    <w:szCs w:val="18"/>
                  </w:rPr>
                  <w:t>and</w:t>
                </w:r>
                <w:proofErr w:type="spellEnd"/>
                <w:r w:rsidR="00BB3528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        </w:t>
                </w:r>
              </w:p>
            </w:tc>
            <w:tc>
              <w:tcPr>
                <w:tcW w:w="3264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EAFBD17" w14:textId="59E3CA20" w:rsidR="00BB3528" w:rsidRPr="005B6183" w:rsidRDefault="00BB3528" w:rsidP="00176077">
                <w:pPr>
                  <w:spacing w:line="0" w:lineRule="atLeast"/>
                  <w:ind w:left="-108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Versão</w:t>
                </w:r>
                <w:r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                      </w:t>
                </w:r>
                <w:r w:rsidR="00E707E4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 xml:space="preserve">  </w:t>
                </w:r>
                <w:r w:rsidR="00AD6F73">
                  <w:rPr>
                    <w:rFonts w:ascii="Arial" w:hAnsi="Arial" w:cs="Arial"/>
                    <w:smallCaps/>
                    <w:sz w:val="18"/>
                    <w:szCs w:val="18"/>
                  </w:rPr>
                  <w:t>11.3</w:t>
                </w:r>
              </w:p>
            </w:tc>
          </w:tr>
          <w:tr w:rsidR="00BB3528" w:rsidRPr="005B6183" w14:paraId="1F1D5DC4" w14:textId="77777777" w:rsidTr="00176077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64BDF17B" w14:textId="77777777" w:rsidR="00BB3528" w:rsidRPr="005B6183" w:rsidRDefault="00BB3528" w:rsidP="00BB3528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Elaborador</w:t>
                </w:r>
              </w:p>
            </w:tc>
            <w:tc>
              <w:tcPr>
                <w:tcW w:w="359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5E5E9AD" w14:textId="78CBCCAC" w:rsidR="00BB3528" w:rsidRPr="005B6183" w:rsidRDefault="005B790E" w:rsidP="00BB3528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>Nathália Burlina – Scrum Master</w:t>
                </w:r>
              </w:p>
            </w:tc>
            <w:tc>
              <w:tcPr>
                <w:tcW w:w="14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0428490" w14:textId="77777777" w:rsidR="00BB3528" w:rsidRPr="005B6183" w:rsidRDefault="00BB3528" w:rsidP="00176077">
                <w:pPr>
                  <w:spacing w:line="0" w:lineRule="atLeast"/>
                  <w:ind w:left="-108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Data Versão</w:t>
                </w:r>
              </w:p>
            </w:tc>
            <w:tc>
              <w:tcPr>
                <w:tcW w:w="177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2E465AC" w14:textId="5915051C" w:rsidR="00BB3528" w:rsidRPr="005B6183" w:rsidRDefault="00AD6F73" w:rsidP="00BB3528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smallCaps/>
                    <w:sz w:val="18"/>
                    <w:szCs w:val="18"/>
                  </w:rPr>
                  <w:t>0</w:t>
                </w:r>
                <w:r w:rsidR="00205A38">
                  <w:rPr>
                    <w:rFonts w:ascii="Arial" w:hAnsi="Arial" w:cs="Arial"/>
                    <w:smallCaps/>
                    <w:sz w:val="18"/>
                    <w:szCs w:val="18"/>
                  </w:rPr>
                  <w:t>1</w:t>
                </w:r>
                <w:r>
                  <w:rPr>
                    <w:rFonts w:ascii="Arial" w:hAnsi="Arial" w:cs="Arial"/>
                    <w:smallCaps/>
                    <w:sz w:val="18"/>
                    <w:szCs w:val="18"/>
                  </w:rPr>
                  <w:t>.12.2022</w:t>
                </w:r>
              </w:p>
            </w:tc>
          </w:tr>
          <w:tr w:rsidR="00BB3528" w:rsidRPr="005B6183" w14:paraId="7EF2954F" w14:textId="77777777" w:rsidTr="00176077">
            <w:trPr>
              <w:trHeight w:hRule="exact" w:val="300"/>
            </w:trPr>
            <w:tc>
              <w:tcPr>
                <w:tcW w:w="135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FFFFFF"/>
              </w:tcPr>
              <w:p w14:paraId="44A2D95B" w14:textId="77777777" w:rsidR="00BB3528" w:rsidRPr="005B6183" w:rsidRDefault="00BB3528" w:rsidP="00BB3528">
                <w:pPr>
                  <w:spacing w:line="0" w:lineRule="atLeast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Aprovador</w:t>
                </w:r>
              </w:p>
            </w:tc>
            <w:tc>
              <w:tcPr>
                <w:tcW w:w="359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67957E5" w14:textId="2B72D6D9" w:rsidR="00BB3528" w:rsidRPr="005B6183" w:rsidRDefault="00205A38" w:rsidP="00BB3528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eastAsia="Calibri" w:hAnsi="Arial" w:cs="Arial"/>
                    <w:sz w:val="18"/>
                    <w:szCs w:val="18"/>
                  </w:rPr>
                  <w:t>Fernando Brandão</w:t>
                </w:r>
              </w:p>
            </w:tc>
            <w:tc>
              <w:tcPr>
                <w:tcW w:w="1491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82DABE1" w14:textId="77777777" w:rsidR="00BB3528" w:rsidRPr="005B6183" w:rsidRDefault="00BB3528" w:rsidP="00176077">
                <w:pPr>
                  <w:spacing w:line="0" w:lineRule="atLeast"/>
                  <w:ind w:left="-108"/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</w:pPr>
                <w:r w:rsidRPr="005B6183">
                  <w:rPr>
                    <w:rFonts w:ascii="Arial" w:hAnsi="Arial" w:cs="Arial"/>
                    <w:b/>
                    <w:smallCaps/>
                    <w:color w:val="17365D"/>
                    <w:sz w:val="18"/>
                    <w:szCs w:val="18"/>
                  </w:rPr>
                  <w:t>Revalidação</w:t>
                </w:r>
              </w:p>
            </w:tc>
            <w:tc>
              <w:tcPr>
                <w:tcW w:w="1776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B27BFB7" w14:textId="6BD8E9CC" w:rsidR="00BB3528" w:rsidRPr="005B6183" w:rsidRDefault="00AD6F73" w:rsidP="00BB3528">
                <w:pPr>
                  <w:spacing w:line="0" w:lineRule="atLeast"/>
                  <w:rPr>
                    <w:rFonts w:ascii="Arial" w:hAnsi="Arial" w:cs="Arial"/>
                    <w:smallCap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smallCaps/>
                    <w:sz w:val="18"/>
                    <w:szCs w:val="18"/>
                  </w:rPr>
                  <w:t>08.12.2022</w:t>
                </w:r>
              </w:p>
            </w:tc>
          </w:tr>
        </w:tbl>
        <w:p w14:paraId="3B5702FE" w14:textId="77777777" w:rsidR="00E43CFF" w:rsidRPr="005B6183" w:rsidRDefault="00E43CFF" w:rsidP="00BA352A">
          <w:pPr>
            <w:spacing w:before="20" w:after="20"/>
            <w:rPr>
              <w:rFonts w:cs="Arial"/>
              <w:b/>
              <w:bCs/>
              <w:sz w:val="18"/>
              <w:szCs w:val="18"/>
            </w:rPr>
          </w:pPr>
        </w:p>
      </w:tc>
    </w:tr>
    <w:tr w:rsidR="00E43CFF" w14:paraId="00BB761B" w14:textId="77777777" w:rsidTr="00244251">
      <w:trPr>
        <w:gridBefore w:val="1"/>
        <w:wBefore w:w="356" w:type="dxa"/>
        <w:cantSplit/>
        <w:trHeight w:hRule="exact" w:val="57"/>
      </w:trPr>
      <w:tc>
        <w:tcPr>
          <w:tcW w:w="2230" w:type="dxa"/>
          <w:gridSpan w:val="2"/>
          <w:tcBorders>
            <w:top w:val="nil"/>
            <w:left w:val="nil"/>
            <w:bottom w:val="single" w:sz="8" w:space="0" w:color="17365D"/>
            <w:right w:val="nil"/>
          </w:tcBorders>
          <w:vAlign w:val="center"/>
        </w:tcPr>
        <w:p w14:paraId="5B33D3EF" w14:textId="77777777" w:rsidR="00E43CFF" w:rsidRPr="00E368E3" w:rsidRDefault="00E43CFF" w:rsidP="00BA352A">
          <w:pPr>
            <w:spacing w:before="120"/>
            <w:rPr>
              <w:rFonts w:ascii="Calibri" w:hAnsi="Calibri" w:cs="Arial"/>
              <w:b/>
              <w:bCs/>
              <w:noProof/>
              <w:sz w:val="14"/>
              <w:szCs w:val="14"/>
            </w:rPr>
          </w:pPr>
        </w:p>
      </w:tc>
      <w:tc>
        <w:tcPr>
          <w:tcW w:w="7552" w:type="dxa"/>
          <w:gridSpan w:val="2"/>
          <w:tcBorders>
            <w:top w:val="nil"/>
            <w:left w:val="nil"/>
            <w:bottom w:val="single" w:sz="8" w:space="0" w:color="17365D"/>
            <w:right w:val="nil"/>
          </w:tcBorders>
        </w:tcPr>
        <w:p w14:paraId="6E565302" w14:textId="77777777" w:rsidR="00E43CFF" w:rsidRPr="00E368E3" w:rsidRDefault="00E43CFF" w:rsidP="00BA352A">
          <w:pPr>
            <w:spacing w:before="60"/>
            <w:jc w:val="center"/>
            <w:rPr>
              <w:rFonts w:ascii="Calibri" w:hAnsi="Calibri"/>
              <w:b/>
              <w:caps/>
              <w:color w:val="008080"/>
              <w:sz w:val="14"/>
            </w:rPr>
          </w:pPr>
        </w:p>
      </w:tc>
    </w:tr>
  </w:tbl>
  <w:p w14:paraId="32AE9F62" w14:textId="77777777" w:rsidR="00E43CFF" w:rsidRDefault="00E43CFF" w:rsidP="00C5606A">
    <w:pPr>
      <w:rPr>
        <w:rFonts w:ascii="Arial" w:hAnsi="Arial" w:cs="Arial"/>
      </w:rPr>
    </w:pPr>
  </w:p>
  <w:p w14:paraId="70254792" w14:textId="77777777" w:rsidR="00E43CFF" w:rsidRDefault="00E43CFF" w:rsidP="00C5606A">
    <w:pPr>
      <w:rPr>
        <w:rFonts w:ascii="Arial" w:hAnsi="Arial" w:cs="Aria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7268E" w14:textId="77777777" w:rsidR="00C2161E" w:rsidRDefault="00C2161E">
    <w:pPr>
      <w:pStyle w:val="Cabealho"/>
    </w:pPr>
  </w:p>
  <w:p w14:paraId="0DCF224E" w14:textId="77777777" w:rsidR="00C2161E" w:rsidRDefault="00C2161E">
    <w:pPr>
      <w:pStyle w:val="Cabealho"/>
    </w:pPr>
  </w:p>
  <w:p w14:paraId="5E63C29B" w14:textId="77777777" w:rsidR="00C2161E" w:rsidRDefault="00C2161E">
    <w:pPr>
      <w:pStyle w:val="Cabealho"/>
    </w:pPr>
  </w:p>
  <w:p w14:paraId="342D9DF5" w14:textId="74F78C56" w:rsidR="00362299" w:rsidRDefault="0066778C">
    <w:pPr>
      <w:pStyle w:val="Cabealho"/>
    </w:pPr>
    <w:r>
      <w:rPr>
        <w:noProof/>
      </w:rPr>
      <w:drawing>
        <wp:inline distT="0" distB="0" distL="0" distR="0" wp14:anchorId="6D12479B" wp14:editId="3BD85311">
          <wp:extent cx="1155700" cy="848360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848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A1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8C7811"/>
    <w:multiLevelType w:val="multilevel"/>
    <w:tmpl w:val="D8F6E1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EA4C54"/>
    <w:multiLevelType w:val="hybridMultilevel"/>
    <w:tmpl w:val="E8BE78C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63C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1C240E3"/>
    <w:multiLevelType w:val="hybridMultilevel"/>
    <w:tmpl w:val="CAEA229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63E7A"/>
    <w:multiLevelType w:val="multilevel"/>
    <w:tmpl w:val="53F8E2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B1B19B8"/>
    <w:multiLevelType w:val="multilevel"/>
    <w:tmpl w:val="927E889E"/>
    <w:lvl w:ilvl="0">
      <w:start w:val="1"/>
      <w:numFmt w:val="decimal"/>
      <w:pStyle w:val="Ttulo1"/>
      <w:lvlText w:val="%1"/>
      <w:lvlJc w:val="left"/>
      <w:pPr>
        <w:ind w:left="397" w:hanging="397"/>
      </w:pPr>
      <w:rPr>
        <w:rFonts w:hint="default"/>
        <w:b/>
        <w:color w:val="004B8D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426" w:hanging="284"/>
      </w:pPr>
      <w:rPr>
        <w:rFonts w:hint="default"/>
        <w:b/>
        <w:color w:val="004B8D"/>
      </w:rPr>
    </w:lvl>
    <w:lvl w:ilvl="2">
      <w:start w:val="1"/>
      <w:numFmt w:val="decimal"/>
      <w:lvlText w:val="%1.%2.%3"/>
      <w:lvlJc w:val="left"/>
      <w:pPr>
        <w:ind w:left="568" w:hanging="284"/>
      </w:pPr>
      <w:rPr>
        <w:rFonts w:hint="default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710" w:hanging="28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852" w:hanging="284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994" w:hanging="284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136" w:hanging="284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278" w:hanging="284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420" w:hanging="284"/>
      </w:pPr>
      <w:rPr>
        <w:rFonts w:hint="default"/>
      </w:rPr>
    </w:lvl>
  </w:abstractNum>
  <w:abstractNum w:abstractNumId="7" w15:restartNumberingAfterBreak="0">
    <w:nsid w:val="4F4251A0"/>
    <w:multiLevelType w:val="singleLevel"/>
    <w:tmpl w:val="5E182FBA"/>
    <w:lvl w:ilvl="0">
      <w:start w:val="1"/>
      <w:numFmt w:val="lowerLetter"/>
      <w:pStyle w:val="Estilo2"/>
      <w:lvlText w:val="%1)"/>
      <w:lvlJc w:val="left"/>
      <w:pPr>
        <w:tabs>
          <w:tab w:val="num" w:pos="502"/>
        </w:tabs>
        <w:ind w:left="502" w:hanging="360"/>
      </w:pPr>
    </w:lvl>
  </w:abstractNum>
  <w:abstractNum w:abstractNumId="8" w15:restartNumberingAfterBreak="0">
    <w:nsid w:val="54285975"/>
    <w:multiLevelType w:val="multilevel"/>
    <w:tmpl w:val="1D7A4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224" w:hanging="504"/>
      </w:pPr>
      <w:rPr>
        <w:rFonts w:hint="default"/>
        <w:i w:val="0"/>
        <w:color w:val="004B8D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86566E9"/>
    <w:multiLevelType w:val="hybridMultilevel"/>
    <w:tmpl w:val="4FACDEEE"/>
    <w:lvl w:ilvl="0" w:tplc="297A83FE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9E25B0"/>
    <w:multiLevelType w:val="multilevel"/>
    <w:tmpl w:val="40E26B78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142" w:firstLine="0"/>
      </w:pPr>
      <w:rPr>
        <w:rFonts w:ascii="Arial" w:hAnsi="Arial" w:hint="default"/>
        <w:b/>
        <w:i w:val="0"/>
        <w:sz w:val="24"/>
        <w:effect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num w:numId="1" w16cid:durableId="350037806">
    <w:abstractNumId w:val="7"/>
  </w:num>
  <w:num w:numId="2" w16cid:durableId="1555970483">
    <w:abstractNumId w:val="10"/>
  </w:num>
  <w:num w:numId="3" w16cid:durableId="932930995">
    <w:abstractNumId w:val="10"/>
  </w:num>
  <w:num w:numId="4" w16cid:durableId="1114910011">
    <w:abstractNumId w:val="1"/>
  </w:num>
  <w:num w:numId="5" w16cid:durableId="1712340666">
    <w:abstractNumId w:val="5"/>
  </w:num>
  <w:num w:numId="6" w16cid:durableId="436605903">
    <w:abstractNumId w:val="9"/>
  </w:num>
  <w:num w:numId="7" w16cid:durableId="523592158">
    <w:abstractNumId w:val="3"/>
  </w:num>
  <w:num w:numId="8" w16cid:durableId="1526138311">
    <w:abstractNumId w:val="0"/>
  </w:num>
  <w:num w:numId="9" w16cid:durableId="1681815078">
    <w:abstractNumId w:val="8"/>
  </w:num>
  <w:num w:numId="10" w16cid:durableId="1462848398">
    <w:abstractNumId w:val="8"/>
  </w:num>
  <w:num w:numId="11" w16cid:durableId="1475215627">
    <w:abstractNumId w:val="8"/>
  </w:num>
  <w:num w:numId="12" w16cid:durableId="932276409">
    <w:abstractNumId w:val="6"/>
  </w:num>
  <w:num w:numId="13" w16cid:durableId="967510339">
    <w:abstractNumId w:val="6"/>
  </w:num>
  <w:num w:numId="14" w16cid:durableId="180749871">
    <w:abstractNumId w:val="2"/>
  </w:num>
  <w:num w:numId="15" w16cid:durableId="581332919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778C"/>
    <w:rsid w:val="00002C64"/>
    <w:rsid w:val="000227F9"/>
    <w:rsid w:val="000248F7"/>
    <w:rsid w:val="00025A16"/>
    <w:rsid w:val="00027317"/>
    <w:rsid w:val="00027CA2"/>
    <w:rsid w:val="000321ED"/>
    <w:rsid w:val="00032B7C"/>
    <w:rsid w:val="00062562"/>
    <w:rsid w:val="000B203D"/>
    <w:rsid w:val="000B31BF"/>
    <w:rsid w:val="000C29BE"/>
    <w:rsid w:val="00104AA8"/>
    <w:rsid w:val="00105D4D"/>
    <w:rsid w:val="001100F5"/>
    <w:rsid w:val="001169CF"/>
    <w:rsid w:val="00123F41"/>
    <w:rsid w:val="001270E7"/>
    <w:rsid w:val="00131547"/>
    <w:rsid w:val="00137A02"/>
    <w:rsid w:val="00144581"/>
    <w:rsid w:val="00150184"/>
    <w:rsid w:val="001519D9"/>
    <w:rsid w:val="00157F6D"/>
    <w:rsid w:val="00164BFA"/>
    <w:rsid w:val="00170ADC"/>
    <w:rsid w:val="001733CE"/>
    <w:rsid w:val="00176077"/>
    <w:rsid w:val="00177538"/>
    <w:rsid w:val="0018342C"/>
    <w:rsid w:val="001B1A20"/>
    <w:rsid w:val="001B38B4"/>
    <w:rsid w:val="001B5363"/>
    <w:rsid w:val="001C7CAD"/>
    <w:rsid w:val="001D20ED"/>
    <w:rsid w:val="001D308D"/>
    <w:rsid w:val="001D7D29"/>
    <w:rsid w:val="001E4A9F"/>
    <w:rsid w:val="001F2F5E"/>
    <w:rsid w:val="0020167B"/>
    <w:rsid w:val="002025B5"/>
    <w:rsid w:val="00205A38"/>
    <w:rsid w:val="00215B45"/>
    <w:rsid w:val="002203E0"/>
    <w:rsid w:val="00232425"/>
    <w:rsid w:val="002354F8"/>
    <w:rsid w:val="00236BE0"/>
    <w:rsid w:val="00244251"/>
    <w:rsid w:val="00257363"/>
    <w:rsid w:val="00267225"/>
    <w:rsid w:val="0027605A"/>
    <w:rsid w:val="002841F1"/>
    <w:rsid w:val="002A1C24"/>
    <w:rsid w:val="002A2F47"/>
    <w:rsid w:val="002A588E"/>
    <w:rsid w:val="002A7742"/>
    <w:rsid w:val="002E4BC9"/>
    <w:rsid w:val="00321F05"/>
    <w:rsid w:val="00332238"/>
    <w:rsid w:val="00335300"/>
    <w:rsid w:val="003402CF"/>
    <w:rsid w:val="00362299"/>
    <w:rsid w:val="0037290F"/>
    <w:rsid w:val="00374A2B"/>
    <w:rsid w:val="0039352C"/>
    <w:rsid w:val="003A2B3D"/>
    <w:rsid w:val="003A4084"/>
    <w:rsid w:val="003A6762"/>
    <w:rsid w:val="003A6CF9"/>
    <w:rsid w:val="003B34FA"/>
    <w:rsid w:val="003D0A67"/>
    <w:rsid w:val="003D6A7E"/>
    <w:rsid w:val="003E3FF8"/>
    <w:rsid w:val="003F4DC3"/>
    <w:rsid w:val="00423172"/>
    <w:rsid w:val="004351FA"/>
    <w:rsid w:val="004360B3"/>
    <w:rsid w:val="00444AC0"/>
    <w:rsid w:val="00446046"/>
    <w:rsid w:val="00492AA5"/>
    <w:rsid w:val="004B68A6"/>
    <w:rsid w:val="004C012D"/>
    <w:rsid w:val="004C70F0"/>
    <w:rsid w:val="004C75F8"/>
    <w:rsid w:val="004E5071"/>
    <w:rsid w:val="004F23E6"/>
    <w:rsid w:val="004F2E12"/>
    <w:rsid w:val="00501C69"/>
    <w:rsid w:val="00505AF4"/>
    <w:rsid w:val="00516396"/>
    <w:rsid w:val="005225DC"/>
    <w:rsid w:val="005226E8"/>
    <w:rsid w:val="005264E5"/>
    <w:rsid w:val="00536F44"/>
    <w:rsid w:val="00551521"/>
    <w:rsid w:val="0055294F"/>
    <w:rsid w:val="0055357B"/>
    <w:rsid w:val="005570D9"/>
    <w:rsid w:val="005661D2"/>
    <w:rsid w:val="00575E2E"/>
    <w:rsid w:val="005821CD"/>
    <w:rsid w:val="00591A6E"/>
    <w:rsid w:val="005A1224"/>
    <w:rsid w:val="005B6183"/>
    <w:rsid w:val="005B790E"/>
    <w:rsid w:val="005D3D81"/>
    <w:rsid w:val="005D7BF8"/>
    <w:rsid w:val="005E10F6"/>
    <w:rsid w:val="005E141C"/>
    <w:rsid w:val="005F67A4"/>
    <w:rsid w:val="00616327"/>
    <w:rsid w:val="00626698"/>
    <w:rsid w:val="00626F08"/>
    <w:rsid w:val="006271F2"/>
    <w:rsid w:val="006309E8"/>
    <w:rsid w:val="00632B27"/>
    <w:rsid w:val="00635514"/>
    <w:rsid w:val="006636ED"/>
    <w:rsid w:val="00666860"/>
    <w:rsid w:val="0066778C"/>
    <w:rsid w:val="00692274"/>
    <w:rsid w:val="006E2EFF"/>
    <w:rsid w:val="00706C1D"/>
    <w:rsid w:val="007110D9"/>
    <w:rsid w:val="00711658"/>
    <w:rsid w:val="007214F3"/>
    <w:rsid w:val="00743C97"/>
    <w:rsid w:val="007544B6"/>
    <w:rsid w:val="00757CC9"/>
    <w:rsid w:val="00771671"/>
    <w:rsid w:val="00772CB4"/>
    <w:rsid w:val="00775272"/>
    <w:rsid w:val="00780BDC"/>
    <w:rsid w:val="00795D69"/>
    <w:rsid w:val="007B635D"/>
    <w:rsid w:val="007B76F5"/>
    <w:rsid w:val="007C1741"/>
    <w:rsid w:val="007C5AC6"/>
    <w:rsid w:val="007F4408"/>
    <w:rsid w:val="00803E1B"/>
    <w:rsid w:val="0081398C"/>
    <w:rsid w:val="008161A1"/>
    <w:rsid w:val="0081695C"/>
    <w:rsid w:val="00821253"/>
    <w:rsid w:val="008325D4"/>
    <w:rsid w:val="00832F42"/>
    <w:rsid w:val="008358CB"/>
    <w:rsid w:val="00837D50"/>
    <w:rsid w:val="00863D62"/>
    <w:rsid w:val="00871205"/>
    <w:rsid w:val="00876DB5"/>
    <w:rsid w:val="008A0BF3"/>
    <w:rsid w:val="008A7C3B"/>
    <w:rsid w:val="008B0B4D"/>
    <w:rsid w:val="008C069D"/>
    <w:rsid w:val="008C5E4D"/>
    <w:rsid w:val="008D73AB"/>
    <w:rsid w:val="00941058"/>
    <w:rsid w:val="00947CE9"/>
    <w:rsid w:val="009552E8"/>
    <w:rsid w:val="00955B46"/>
    <w:rsid w:val="009607CD"/>
    <w:rsid w:val="009702DB"/>
    <w:rsid w:val="00972FA0"/>
    <w:rsid w:val="009978D9"/>
    <w:rsid w:val="009A7B3B"/>
    <w:rsid w:val="00A14F1F"/>
    <w:rsid w:val="00A20A12"/>
    <w:rsid w:val="00A31397"/>
    <w:rsid w:val="00A34D0B"/>
    <w:rsid w:val="00A421DD"/>
    <w:rsid w:val="00A44CE4"/>
    <w:rsid w:val="00A638C7"/>
    <w:rsid w:val="00A663DF"/>
    <w:rsid w:val="00A7684A"/>
    <w:rsid w:val="00A87F13"/>
    <w:rsid w:val="00A954C9"/>
    <w:rsid w:val="00AC3C61"/>
    <w:rsid w:val="00AD45D7"/>
    <w:rsid w:val="00AD6F73"/>
    <w:rsid w:val="00AF5926"/>
    <w:rsid w:val="00AF6860"/>
    <w:rsid w:val="00B207EE"/>
    <w:rsid w:val="00B51024"/>
    <w:rsid w:val="00B538F7"/>
    <w:rsid w:val="00B53BE8"/>
    <w:rsid w:val="00B54738"/>
    <w:rsid w:val="00B574FA"/>
    <w:rsid w:val="00B73519"/>
    <w:rsid w:val="00B7360D"/>
    <w:rsid w:val="00B76B39"/>
    <w:rsid w:val="00B77FC7"/>
    <w:rsid w:val="00B91481"/>
    <w:rsid w:val="00BA352A"/>
    <w:rsid w:val="00BB3528"/>
    <w:rsid w:val="00BB5346"/>
    <w:rsid w:val="00BB566C"/>
    <w:rsid w:val="00BB5793"/>
    <w:rsid w:val="00BD37AE"/>
    <w:rsid w:val="00BE27BB"/>
    <w:rsid w:val="00C07DBF"/>
    <w:rsid w:val="00C162BC"/>
    <w:rsid w:val="00C16E63"/>
    <w:rsid w:val="00C2161E"/>
    <w:rsid w:val="00C24E88"/>
    <w:rsid w:val="00C44FB9"/>
    <w:rsid w:val="00C457BF"/>
    <w:rsid w:val="00C52675"/>
    <w:rsid w:val="00C5606A"/>
    <w:rsid w:val="00C57EBE"/>
    <w:rsid w:val="00C631BA"/>
    <w:rsid w:val="00C82184"/>
    <w:rsid w:val="00C90635"/>
    <w:rsid w:val="00CA0C45"/>
    <w:rsid w:val="00CB1B14"/>
    <w:rsid w:val="00CB5D98"/>
    <w:rsid w:val="00CC5272"/>
    <w:rsid w:val="00CE0B78"/>
    <w:rsid w:val="00CE1F05"/>
    <w:rsid w:val="00CF15B1"/>
    <w:rsid w:val="00D17A31"/>
    <w:rsid w:val="00D22C37"/>
    <w:rsid w:val="00D3282E"/>
    <w:rsid w:val="00D457C1"/>
    <w:rsid w:val="00D528DA"/>
    <w:rsid w:val="00D55E14"/>
    <w:rsid w:val="00D570C3"/>
    <w:rsid w:val="00D57E5B"/>
    <w:rsid w:val="00D62EF4"/>
    <w:rsid w:val="00D67826"/>
    <w:rsid w:val="00D81FEE"/>
    <w:rsid w:val="00D935D5"/>
    <w:rsid w:val="00D967B0"/>
    <w:rsid w:val="00DA3EBD"/>
    <w:rsid w:val="00DA73E2"/>
    <w:rsid w:val="00DD689A"/>
    <w:rsid w:val="00DE02C4"/>
    <w:rsid w:val="00DE1802"/>
    <w:rsid w:val="00DE180A"/>
    <w:rsid w:val="00DE6498"/>
    <w:rsid w:val="00DF285A"/>
    <w:rsid w:val="00DF57D7"/>
    <w:rsid w:val="00E250F3"/>
    <w:rsid w:val="00E3070D"/>
    <w:rsid w:val="00E41E0C"/>
    <w:rsid w:val="00E43CFF"/>
    <w:rsid w:val="00E657E4"/>
    <w:rsid w:val="00E707E4"/>
    <w:rsid w:val="00E80568"/>
    <w:rsid w:val="00E82E11"/>
    <w:rsid w:val="00E92007"/>
    <w:rsid w:val="00E95413"/>
    <w:rsid w:val="00EA0169"/>
    <w:rsid w:val="00EB7669"/>
    <w:rsid w:val="00EC6837"/>
    <w:rsid w:val="00ED6FBB"/>
    <w:rsid w:val="00F01469"/>
    <w:rsid w:val="00F03B5A"/>
    <w:rsid w:val="00F03D4F"/>
    <w:rsid w:val="00F0574B"/>
    <w:rsid w:val="00F1768A"/>
    <w:rsid w:val="00F2544A"/>
    <w:rsid w:val="00F314E6"/>
    <w:rsid w:val="00F42429"/>
    <w:rsid w:val="00F439EB"/>
    <w:rsid w:val="00F6175D"/>
    <w:rsid w:val="00F74830"/>
    <w:rsid w:val="00F93C03"/>
    <w:rsid w:val="00FB47B2"/>
    <w:rsid w:val="00FC4B0A"/>
    <w:rsid w:val="00FD1229"/>
    <w:rsid w:val="00FD4309"/>
    <w:rsid w:val="00FD7692"/>
    <w:rsid w:val="00FF0589"/>
    <w:rsid w:val="00FF2AE1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5B9D2A9F"/>
  <w15:docId w15:val="{3DF89BF1-060B-470A-A138-8D50A07A4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D308D"/>
    <w:rPr>
      <w:rFonts w:ascii="Frutiger 57 Condensed" w:hAnsi="Frutiger 57 Condensed"/>
      <w:sz w:val="22"/>
      <w:szCs w:val="24"/>
    </w:rPr>
  </w:style>
  <w:style w:type="paragraph" w:styleId="Ttulo1">
    <w:name w:val="heading 1"/>
    <w:basedOn w:val="Normal"/>
    <w:next w:val="Normal"/>
    <w:link w:val="Ttulo1Char"/>
    <w:autoRedefine/>
    <w:qFormat/>
    <w:rsid w:val="009978D9"/>
    <w:pPr>
      <w:keepNext/>
      <w:widowControl w:val="0"/>
      <w:numPr>
        <w:numId w:val="12"/>
      </w:numPr>
      <w:suppressAutoHyphens/>
      <w:autoSpaceDE w:val="0"/>
      <w:spacing w:line="360" w:lineRule="auto"/>
      <w:jc w:val="both"/>
      <w:outlineLvl w:val="0"/>
    </w:pPr>
    <w:rPr>
      <w:rFonts w:ascii="Arial" w:hAnsi="Arial" w:cs="Arial"/>
      <w:b/>
      <w:smallCaps/>
      <w:color w:val="004B8D"/>
      <w:sz w:val="24"/>
      <w:lang w:eastAsia="en-US"/>
    </w:rPr>
  </w:style>
  <w:style w:type="paragraph" w:styleId="Ttulo2">
    <w:name w:val="heading 2"/>
    <w:basedOn w:val="Normal"/>
    <w:next w:val="Normal"/>
    <w:link w:val="Ttulo2Char"/>
    <w:autoRedefine/>
    <w:qFormat/>
    <w:rsid w:val="009978D9"/>
    <w:pPr>
      <w:keepNext/>
      <w:widowControl w:val="0"/>
      <w:numPr>
        <w:ilvl w:val="1"/>
        <w:numId w:val="12"/>
      </w:numPr>
      <w:suppressAutoHyphens/>
      <w:autoSpaceDE w:val="0"/>
      <w:outlineLvl w:val="1"/>
    </w:pPr>
    <w:rPr>
      <w:rFonts w:ascii="Arial" w:hAnsi="Arial" w:cs="Arial"/>
      <w:b/>
      <w:bCs/>
      <w:iCs/>
      <w:smallCaps/>
      <w:color w:val="004B8D"/>
      <w:szCs w:val="22"/>
      <w:lang w:val="en-US" w:eastAsia="en-US"/>
    </w:rPr>
  </w:style>
  <w:style w:type="paragraph" w:styleId="Ttulo3">
    <w:name w:val="heading 3"/>
    <w:basedOn w:val="Normal"/>
    <w:next w:val="Normal"/>
    <w:link w:val="Ttulo3Char"/>
    <w:autoRedefine/>
    <w:qFormat/>
    <w:rsid w:val="00EA0169"/>
    <w:pPr>
      <w:keepNext/>
      <w:numPr>
        <w:ilvl w:val="2"/>
        <w:numId w:val="9"/>
      </w:numPr>
      <w:spacing w:before="240" w:after="60" w:line="276" w:lineRule="auto"/>
      <w:outlineLvl w:val="2"/>
    </w:pPr>
    <w:rPr>
      <w:rFonts w:ascii="Arial" w:hAnsi="Arial"/>
      <w:b/>
      <w:smallCaps/>
      <w:color w:val="004B8D"/>
      <w:szCs w:val="20"/>
      <w:lang w:eastAsia="en-US"/>
    </w:rPr>
  </w:style>
  <w:style w:type="paragraph" w:styleId="Ttulo4">
    <w:name w:val="heading 4"/>
    <w:basedOn w:val="Normal"/>
    <w:next w:val="Normal"/>
    <w:qFormat/>
    <w:rsid w:val="00E250F3"/>
    <w:pPr>
      <w:keepNext/>
      <w:numPr>
        <w:ilvl w:val="3"/>
        <w:numId w:val="12"/>
      </w:numPr>
      <w:spacing w:before="120" w:after="120"/>
      <w:jc w:val="both"/>
      <w:outlineLvl w:val="3"/>
    </w:pPr>
    <w:rPr>
      <w:rFonts w:ascii="Arial" w:hAnsi="Arial"/>
      <w:bCs/>
      <w:szCs w:val="28"/>
      <w:lang w:val="en-US" w:eastAsia="en-US"/>
    </w:rPr>
  </w:style>
  <w:style w:type="paragraph" w:styleId="Ttulo5">
    <w:name w:val="heading 5"/>
    <w:basedOn w:val="Normal"/>
    <w:next w:val="Normal"/>
    <w:qFormat/>
    <w:rsid w:val="00E250F3"/>
    <w:pPr>
      <w:numPr>
        <w:ilvl w:val="4"/>
        <w:numId w:val="12"/>
      </w:numPr>
      <w:spacing w:before="120" w:after="120"/>
      <w:jc w:val="both"/>
      <w:outlineLvl w:val="4"/>
    </w:pPr>
    <w:rPr>
      <w:rFonts w:ascii="Arial" w:hAnsi="Arial"/>
      <w:bCs/>
      <w:iCs/>
      <w:szCs w:val="26"/>
      <w:lang w:val="en-US" w:eastAsia="en-US"/>
    </w:rPr>
  </w:style>
  <w:style w:type="paragraph" w:styleId="Ttulo6">
    <w:name w:val="heading 6"/>
    <w:basedOn w:val="Normal"/>
    <w:next w:val="Normal"/>
    <w:qFormat/>
    <w:rsid w:val="00E250F3"/>
    <w:pPr>
      <w:keepNext/>
      <w:numPr>
        <w:ilvl w:val="5"/>
        <w:numId w:val="12"/>
      </w:numPr>
      <w:spacing w:before="120" w:after="120"/>
      <w:jc w:val="both"/>
      <w:outlineLvl w:val="5"/>
    </w:pPr>
    <w:rPr>
      <w:rFonts w:ascii="Arial" w:hAnsi="Arial"/>
      <w:szCs w:val="20"/>
      <w:lang w:eastAsia="en-US"/>
    </w:rPr>
  </w:style>
  <w:style w:type="paragraph" w:styleId="Ttulo7">
    <w:name w:val="heading 7"/>
    <w:basedOn w:val="Normal"/>
    <w:next w:val="Normal"/>
    <w:qFormat/>
    <w:rsid w:val="00E250F3"/>
    <w:pPr>
      <w:numPr>
        <w:ilvl w:val="6"/>
        <w:numId w:val="12"/>
      </w:numPr>
      <w:spacing w:before="120" w:after="120"/>
      <w:jc w:val="both"/>
      <w:outlineLvl w:val="6"/>
    </w:pPr>
    <w:rPr>
      <w:rFonts w:ascii="Arial" w:hAnsi="Arial"/>
      <w:lang w:val="en-US" w:eastAsia="en-US"/>
    </w:rPr>
  </w:style>
  <w:style w:type="paragraph" w:styleId="Ttulo8">
    <w:name w:val="heading 8"/>
    <w:basedOn w:val="Normal"/>
    <w:next w:val="Normal"/>
    <w:qFormat/>
    <w:rsid w:val="00E250F3"/>
    <w:pPr>
      <w:numPr>
        <w:ilvl w:val="7"/>
        <w:numId w:val="12"/>
      </w:numPr>
      <w:spacing w:before="120" w:after="120"/>
      <w:jc w:val="both"/>
      <w:outlineLvl w:val="7"/>
    </w:pPr>
    <w:rPr>
      <w:rFonts w:ascii="Arial" w:hAnsi="Arial"/>
      <w:iCs/>
      <w:lang w:val="en-US" w:eastAsia="en-US"/>
    </w:rPr>
  </w:style>
  <w:style w:type="paragraph" w:styleId="Ttulo9">
    <w:name w:val="heading 9"/>
    <w:basedOn w:val="Normal"/>
    <w:next w:val="Normal"/>
    <w:qFormat/>
    <w:rsid w:val="00E250F3"/>
    <w:pPr>
      <w:numPr>
        <w:ilvl w:val="8"/>
        <w:numId w:val="12"/>
      </w:numPr>
      <w:spacing w:before="120" w:after="120"/>
      <w:jc w:val="both"/>
      <w:outlineLvl w:val="8"/>
    </w:pPr>
    <w:rPr>
      <w:rFonts w:ascii="Arial" w:hAnsi="Arial" w:cs="Arial"/>
      <w:szCs w:val="22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odyText31">
    <w:name w:val="Body Text 31"/>
    <w:basedOn w:val="Normal"/>
    <w:rsid w:val="00E250F3"/>
    <w:pPr>
      <w:widowControl w:val="0"/>
      <w:jc w:val="both"/>
    </w:pPr>
    <w:rPr>
      <w:rFonts w:ascii="Arial" w:hAnsi="Arial"/>
      <w:lang w:eastAsia="en-US"/>
    </w:rPr>
  </w:style>
  <w:style w:type="paragraph" w:styleId="Corpodetexto">
    <w:name w:val="Body Text"/>
    <w:basedOn w:val="Normal"/>
    <w:rsid w:val="00E250F3"/>
    <w:rPr>
      <w:rFonts w:ascii="Arial" w:hAnsi="Arial"/>
      <w:lang w:eastAsia="en-US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E250F3"/>
    <w:pPr>
      <w:tabs>
        <w:tab w:val="center" w:pos="4320"/>
        <w:tab w:val="right" w:pos="8640"/>
      </w:tabs>
      <w:jc w:val="both"/>
      <w:outlineLvl w:val="0"/>
    </w:pPr>
    <w:rPr>
      <w:rFonts w:ascii="Arial" w:hAnsi="Arial"/>
      <w:lang w:val="en-US" w:eastAsia="en-US"/>
    </w:rPr>
  </w:style>
  <w:style w:type="paragraph" w:customStyle="1" w:styleId="Letras">
    <w:name w:val="Letras"/>
    <w:basedOn w:val="Normal"/>
    <w:rsid w:val="00E250F3"/>
    <w:pPr>
      <w:tabs>
        <w:tab w:val="num" w:pos="502"/>
      </w:tabs>
      <w:ind w:left="502" w:hanging="360"/>
      <w:jc w:val="both"/>
    </w:pPr>
    <w:rPr>
      <w:rFonts w:ascii="Arial" w:hAnsi="Arial"/>
      <w:lang w:val="en-US" w:eastAsia="en-US"/>
    </w:rPr>
  </w:style>
  <w:style w:type="paragraph" w:customStyle="1" w:styleId="AlgarismosRomanos">
    <w:name w:val="Algarismos Romanos"/>
    <w:basedOn w:val="Normal"/>
    <w:rsid w:val="00E250F3"/>
    <w:pPr>
      <w:jc w:val="both"/>
    </w:pPr>
    <w:rPr>
      <w:rFonts w:ascii="Arial" w:hAnsi="Arial"/>
      <w:lang w:val="en-US" w:eastAsia="en-US"/>
    </w:rPr>
  </w:style>
  <w:style w:type="paragraph" w:styleId="Rodap">
    <w:name w:val="footer"/>
    <w:basedOn w:val="Normal"/>
    <w:link w:val="RodapChar"/>
    <w:uiPriority w:val="99"/>
    <w:rsid w:val="00E250F3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250F3"/>
  </w:style>
  <w:style w:type="paragraph" w:styleId="Corpodetexto2">
    <w:name w:val="Body Text 2"/>
    <w:basedOn w:val="Normal"/>
    <w:rsid w:val="00E250F3"/>
    <w:rPr>
      <w:rFonts w:ascii="Arial" w:hAnsi="Arial" w:cs="Arial"/>
      <w:b/>
      <w:sz w:val="20"/>
    </w:rPr>
  </w:style>
  <w:style w:type="paragraph" w:styleId="Corpodetexto3">
    <w:name w:val="Body Text 3"/>
    <w:basedOn w:val="Normal"/>
    <w:rsid w:val="00E250F3"/>
    <w:pPr>
      <w:jc w:val="both"/>
    </w:pPr>
  </w:style>
  <w:style w:type="paragraph" w:styleId="Commarcadores3">
    <w:name w:val="List Bullet 3"/>
    <w:basedOn w:val="Normal"/>
    <w:autoRedefine/>
    <w:rsid w:val="00E250F3"/>
  </w:style>
  <w:style w:type="paragraph" w:customStyle="1" w:styleId="Corpodetexto31">
    <w:name w:val="Corpo de texto 31"/>
    <w:basedOn w:val="Normal"/>
    <w:rsid w:val="00E250F3"/>
    <w:pPr>
      <w:widowControl w:val="0"/>
      <w:jc w:val="both"/>
    </w:pPr>
    <w:rPr>
      <w:lang w:eastAsia="en-US"/>
    </w:rPr>
  </w:style>
  <w:style w:type="character" w:styleId="Hyperlink">
    <w:name w:val="Hyperlink"/>
    <w:basedOn w:val="Fontepargpadro"/>
    <w:uiPriority w:val="99"/>
    <w:rsid w:val="00E250F3"/>
    <w:rPr>
      <w:color w:val="0000FF"/>
      <w:u w:val="single"/>
    </w:rPr>
  </w:style>
  <w:style w:type="character" w:styleId="HiperlinkVisitado">
    <w:name w:val="FollowedHyperlink"/>
    <w:basedOn w:val="Fontepargpadro"/>
    <w:rsid w:val="00E250F3"/>
    <w:rPr>
      <w:color w:val="800080"/>
      <w:u w:val="singl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1B5363"/>
    <w:rPr>
      <w:rFonts w:ascii="Arial" w:hAnsi="Arial"/>
      <w:sz w:val="24"/>
      <w:szCs w:val="24"/>
      <w:lang w:val="en-US" w:eastAsia="en-US"/>
    </w:rPr>
  </w:style>
  <w:style w:type="character" w:customStyle="1" w:styleId="RodapChar">
    <w:name w:val="Rodapé Char"/>
    <w:basedOn w:val="Fontepargpadro"/>
    <w:link w:val="Rodap"/>
    <w:uiPriority w:val="99"/>
    <w:rsid w:val="00C5606A"/>
    <w:rPr>
      <w:rFonts w:ascii="Arial" w:hAnsi="Arial"/>
      <w:sz w:val="24"/>
      <w:szCs w:val="24"/>
    </w:rPr>
  </w:style>
  <w:style w:type="paragraph" w:styleId="PargrafodaLista">
    <w:name w:val="List Paragraph"/>
    <w:basedOn w:val="Normal"/>
    <w:uiPriority w:val="1"/>
    <w:qFormat/>
    <w:rsid w:val="00F03B5A"/>
    <w:pPr>
      <w:ind w:left="708"/>
    </w:pPr>
  </w:style>
  <w:style w:type="paragraph" w:styleId="Subttulo">
    <w:name w:val="Subtitle"/>
    <w:basedOn w:val="Normal"/>
    <w:next w:val="Normal"/>
    <w:link w:val="SubttuloChar"/>
    <w:qFormat/>
    <w:rsid w:val="00F439EB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SubttuloChar">
    <w:name w:val="Subtítulo Char"/>
    <w:basedOn w:val="Fontepargpadro"/>
    <w:link w:val="Subttulo"/>
    <w:rsid w:val="00F439EB"/>
    <w:rPr>
      <w:rFonts w:ascii="Cambria" w:eastAsia="Times New Roman" w:hAnsi="Cambria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5B6183"/>
    <w:rPr>
      <w:i/>
      <w:iCs/>
    </w:rPr>
  </w:style>
  <w:style w:type="paragraph" w:styleId="Sumrio1">
    <w:name w:val="toc 1"/>
    <w:basedOn w:val="Normal"/>
    <w:next w:val="Normal"/>
    <w:autoRedefine/>
    <w:uiPriority w:val="39"/>
    <w:rsid w:val="00EA0169"/>
    <w:pPr>
      <w:widowControl w:val="0"/>
      <w:tabs>
        <w:tab w:val="left" w:pos="426"/>
        <w:tab w:val="right" w:leader="dot" w:pos="8931"/>
      </w:tabs>
      <w:suppressAutoHyphens/>
      <w:autoSpaceDE w:val="0"/>
      <w:jc w:val="both"/>
    </w:pPr>
    <w:rPr>
      <w:rFonts w:ascii="Verdana" w:hAnsi="Verdana"/>
      <w:b/>
      <w:noProof/>
      <w:sz w:val="20"/>
    </w:rPr>
  </w:style>
  <w:style w:type="paragraph" w:styleId="Sumrio2">
    <w:name w:val="toc 2"/>
    <w:basedOn w:val="Normal"/>
    <w:next w:val="Normal"/>
    <w:autoRedefine/>
    <w:uiPriority w:val="39"/>
    <w:rsid w:val="00EA0169"/>
    <w:pPr>
      <w:widowControl w:val="0"/>
      <w:tabs>
        <w:tab w:val="left" w:pos="851"/>
        <w:tab w:val="right" w:leader="dot" w:pos="8931"/>
      </w:tabs>
      <w:suppressAutoHyphens/>
      <w:autoSpaceDE w:val="0"/>
      <w:ind w:left="200"/>
    </w:pPr>
    <w:rPr>
      <w:rFonts w:ascii="Verdana" w:hAnsi="Verdana"/>
      <w:noProof/>
      <w:sz w:val="20"/>
    </w:rPr>
  </w:style>
  <w:style w:type="paragraph" w:styleId="Textodebalo">
    <w:name w:val="Balloon Text"/>
    <w:basedOn w:val="Normal"/>
    <w:link w:val="TextodebaloChar"/>
    <w:rsid w:val="0036229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362299"/>
    <w:rPr>
      <w:rFonts w:ascii="Tahoma" w:hAnsi="Tahoma" w:cs="Tahoma"/>
      <w:sz w:val="16"/>
      <w:szCs w:val="16"/>
    </w:rPr>
  </w:style>
  <w:style w:type="paragraph" w:styleId="Sumrio3">
    <w:name w:val="toc 3"/>
    <w:basedOn w:val="Normal"/>
    <w:next w:val="Normal"/>
    <w:autoRedefine/>
    <w:uiPriority w:val="39"/>
    <w:rsid w:val="00EA0169"/>
    <w:pPr>
      <w:tabs>
        <w:tab w:val="left" w:pos="1320"/>
        <w:tab w:val="right" w:leader="dot" w:pos="8931"/>
      </w:tabs>
      <w:ind w:left="440" w:right="566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90635"/>
    <w:pPr>
      <w:widowControl/>
      <w:numPr>
        <w:numId w:val="0"/>
      </w:numPr>
      <w:suppressAutoHyphens w:val="0"/>
      <w:autoSpaceDE/>
      <w:spacing w:before="240"/>
      <w:jc w:val="left"/>
      <w:outlineLvl w:val="9"/>
    </w:pPr>
    <w:rPr>
      <w:rFonts w:ascii="Cambria" w:hAnsi="Cambria" w:cs="Times New Roman"/>
      <w:bCs/>
      <w:smallCaps w:val="0"/>
      <w:color w:val="auto"/>
      <w:kern w:val="32"/>
      <w:sz w:val="32"/>
      <w:szCs w:val="32"/>
      <w:lang w:eastAsia="pt-BR"/>
    </w:rPr>
  </w:style>
  <w:style w:type="character" w:customStyle="1" w:styleId="Ttulo3Char">
    <w:name w:val="Título 3 Char"/>
    <w:basedOn w:val="Fontepargpadro"/>
    <w:link w:val="Ttulo3"/>
    <w:rsid w:val="00EA0169"/>
    <w:rPr>
      <w:rFonts w:ascii="Arial" w:hAnsi="Arial"/>
      <w:b/>
      <w:smallCaps/>
      <w:color w:val="004B8D"/>
      <w:sz w:val="22"/>
      <w:lang w:eastAsia="en-US"/>
    </w:rPr>
  </w:style>
  <w:style w:type="paragraph" w:customStyle="1" w:styleId="Estilo2">
    <w:name w:val="Estilo2"/>
    <w:basedOn w:val="Ttulo2"/>
    <w:autoRedefine/>
    <w:qFormat/>
    <w:rsid w:val="001D7D29"/>
    <w:pPr>
      <w:widowControl/>
      <w:numPr>
        <w:numId w:val="1"/>
      </w:numPr>
      <w:tabs>
        <w:tab w:val="clear" w:pos="502"/>
        <w:tab w:val="left" w:pos="709"/>
      </w:tabs>
      <w:suppressAutoHyphens w:val="0"/>
      <w:autoSpaceDE/>
      <w:ind w:left="718" w:hanging="576"/>
    </w:pPr>
    <w:rPr>
      <w:bCs w:val="0"/>
      <w:iCs w:val="0"/>
      <w:lang w:val="pt-BR"/>
    </w:rPr>
  </w:style>
  <w:style w:type="character" w:customStyle="1" w:styleId="Ttulo1Char">
    <w:name w:val="Título 1 Char"/>
    <w:basedOn w:val="Fontepargpadro"/>
    <w:link w:val="Ttulo1"/>
    <w:rsid w:val="00837D50"/>
    <w:rPr>
      <w:rFonts w:ascii="Arial" w:hAnsi="Arial" w:cs="Arial"/>
      <w:b/>
      <w:smallCaps/>
      <w:color w:val="004B8D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rsid w:val="001D308D"/>
    <w:rPr>
      <w:rFonts w:ascii="Arial" w:hAnsi="Arial" w:cs="Arial"/>
      <w:b/>
      <w:bCs/>
      <w:iCs/>
      <w:smallCaps/>
      <w:color w:val="004B8D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\OneDrive%20-%20Digital%20School%20-%20BandTec\ALEX%20-BANTEC\0%20-%20ACAD&#202;MICO\2.%20GRADUA&#199;&#195;O%20BANDTEC%20GF\2021%202\PESQUISA%20E%20INOVA&#199;&#195;O%203\Produtividade%20PI%20Sprint%201\Especifica&#231;&#227;o%20T&#233;cnica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ns:customPropertyEditors xmlns:tns="http://schemas.microsoft.com/office/2006/customDocumentInformationPanel">
  <tns:showOnOpen>false</tns:showOnOpen>
  <tns:defaultPropertyEditorNamespace>Propriedades padrão</tns:defaultPropertyEditorNamespace>
</tns:customPropertyEdito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2A8A68E1C8AD4BB8607B0553D331B3" ma:contentTypeVersion="8" ma:contentTypeDescription="Create a new document." ma:contentTypeScope="" ma:versionID="8835aacd78fec00ec87816a1b4d0019b">
  <xsd:schema xmlns:xsd="http://www.w3.org/2001/XMLSchema" xmlns:xs="http://www.w3.org/2001/XMLSchema" xmlns:p="http://schemas.microsoft.com/office/2006/metadata/properties" xmlns:ns3="7a087c55-5f08-466c-910b-e029fd4269fe" xmlns:ns4="e2ca784f-4dc5-42e9-9734-389708ce15cc" targetNamespace="http://schemas.microsoft.com/office/2006/metadata/properties" ma:root="true" ma:fieldsID="41e9aed97c6476bd7cb92e2002e54751" ns3:_="" ns4:_="">
    <xsd:import namespace="7a087c55-5f08-466c-910b-e029fd4269fe"/>
    <xsd:import namespace="e2ca784f-4dc5-42e9-9734-389708ce15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087c55-5f08-466c-910b-e029fd4269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ca784f-4dc5-42e9-9734-389708ce15c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019631-8FD3-4D34-887B-FBA48447A8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BD8CB4-5797-473B-B90E-099A40984A69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C6B7C02D-509F-466F-A1B5-253FA9999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087c55-5f08-466c-910b-e029fd4269fe"/>
    <ds:schemaRef ds:uri="e2ca784f-4dc5-42e9-9734-389708ce15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9B5C2C-0C9F-4385-8DA4-84C37A1F05B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F75F099-941E-4250-8531-32057B0EF1D0}">
  <ds:schemaRefs>
    <ds:schemaRef ds:uri="http://purl.org/dc/elements/1.1/"/>
    <ds:schemaRef ds:uri="http://schemas.microsoft.com/office/2006/metadata/properties"/>
    <ds:schemaRef ds:uri="e2ca784f-4dc5-42e9-9734-389708ce15cc"/>
    <ds:schemaRef ds:uri="http://www.w3.org/XML/1998/namespace"/>
    <ds:schemaRef ds:uri="http://schemas.microsoft.com/office/2006/documentManagement/types"/>
    <ds:schemaRef ds:uri="7a087c55-5f08-466c-910b-e029fd4269fe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Especificação Técnica.dot</Template>
  <TotalTime>2</TotalTime>
  <Pages>10</Pages>
  <Words>1523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Técnica</vt:lpstr>
    </vt:vector>
  </TitlesOfParts>
  <Company>TELEMAR-MG</Company>
  <LinksUpToDate>false</LinksUpToDate>
  <CharactersWithSpaces>9734</CharactersWithSpaces>
  <SharedDoc>false</SharedDoc>
  <HLinks>
    <vt:vector size="132" baseType="variant"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_Toc251258380</vt:lpwstr>
      </vt:variant>
      <vt:variant>
        <vt:i4>2031669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_Toc251258379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_Toc251258378</vt:lpwstr>
      </vt:variant>
      <vt:variant>
        <vt:i4>1966133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_Toc251258364</vt:lpwstr>
      </vt:variant>
      <vt:variant>
        <vt:i4>1966133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_Toc251258363</vt:lpwstr>
      </vt:variant>
      <vt:variant>
        <vt:i4>1966133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_Toc251258362</vt:lpwstr>
      </vt:variant>
      <vt:variant>
        <vt:i4>1966133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_Toc251258361</vt:lpwstr>
      </vt:variant>
      <vt:variant>
        <vt:i4>1966133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_Toc251258360</vt:lpwstr>
      </vt:variant>
      <vt:variant>
        <vt:i4>1900597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_Toc251258359</vt:lpwstr>
      </vt:variant>
      <vt:variant>
        <vt:i4>1900597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_Toc251258358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_Toc251258357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_Toc251258356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_Toc251258355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_Toc251258354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_Toc251258353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_Toc251258352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_Toc251258351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_Toc251258350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_Toc251258349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_Toc251258348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_Toc251258347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_Toc251258346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Técnica</dc:title>
  <dc:subject/>
  <dc:creator>Alexander Barreira</dc:creator>
  <cp:keywords/>
  <dc:description/>
  <cp:lastModifiedBy>NATHÁLIA APARECIDA BURLINA MARQUES .</cp:lastModifiedBy>
  <cp:revision>2</cp:revision>
  <cp:lastPrinted>2009-05-28T20:52:00Z</cp:lastPrinted>
  <dcterms:created xsi:type="dcterms:W3CDTF">2022-12-06T18:40:00Z</dcterms:created>
  <dcterms:modified xsi:type="dcterms:W3CDTF">2022-12-06T18:40:00Z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0x010100892A8A68E1C8AD4BB8607B0553D331B3</vt:lpwstr>
  </property>
</Properties>
</file>